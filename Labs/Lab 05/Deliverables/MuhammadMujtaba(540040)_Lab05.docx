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2FBE22" w14:textId="77777777" w:rsidR="00D47962" w:rsidRDefault="00D47962" w:rsidP="00D47962">
      <w:pPr>
        <w:jc w:val="center"/>
      </w:pPr>
      <w:r>
        <w:rPr>
          <w:noProof/>
        </w:rPr>
        <w:drawing>
          <wp:inline distT="0" distB="0" distL="0" distR="0" wp14:anchorId="2588E877" wp14:editId="104AE1B8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ECA" w14:textId="77777777" w:rsidR="00D47962" w:rsidRDefault="00D47962" w:rsidP="00D47962">
      <w:pPr>
        <w:jc w:val="center"/>
      </w:pPr>
    </w:p>
    <w:p w14:paraId="5E78CD50" w14:textId="7AC964BC" w:rsidR="00D47962" w:rsidRDefault="0059374D" w:rsidP="00D47962">
      <w:pPr>
        <w:pStyle w:val="Title"/>
        <w:jc w:val="center"/>
      </w:pPr>
      <w:r>
        <w:t>CS</w:t>
      </w:r>
      <w:r w:rsidR="002863F1">
        <w:t>-</w:t>
      </w:r>
      <w:r>
        <w:t>250</w:t>
      </w:r>
      <w:r w:rsidR="003A7260">
        <w:t xml:space="preserve">: Lab </w:t>
      </w:r>
      <w:r>
        <w:t>05</w:t>
      </w:r>
    </w:p>
    <w:p w14:paraId="5B695F69" w14:textId="39EEBD22" w:rsidR="00D47962" w:rsidRPr="003A7260" w:rsidRDefault="0059374D" w:rsidP="003A7260">
      <w:pPr>
        <w:jc w:val="center"/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</w:pPr>
      <w:r w:rsidRPr="0059374D"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Implementation of General Trees</w:t>
      </w:r>
    </w:p>
    <w:p w14:paraId="747E27D1" w14:textId="77777777" w:rsidR="00D47962" w:rsidRDefault="00D47962" w:rsidP="00D47962">
      <w:pPr>
        <w:jc w:val="center"/>
      </w:pPr>
    </w:p>
    <w:p w14:paraId="26CA739D" w14:textId="77777777" w:rsidR="003A7260" w:rsidRDefault="003A7260" w:rsidP="00D47962">
      <w:pPr>
        <w:jc w:val="center"/>
      </w:pPr>
    </w:p>
    <w:p w14:paraId="3FC21D16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14E2A0AC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553AAB7E" w14:textId="77777777" w:rsidR="00D47962" w:rsidRDefault="00D47962" w:rsidP="00D47962">
      <w:pPr>
        <w:jc w:val="center"/>
      </w:pPr>
      <w:hyperlink r:id="rId8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46D1E5C7" w14:textId="77777777" w:rsidR="00D47962" w:rsidRDefault="00D47962" w:rsidP="00D47962">
      <w:pPr>
        <w:jc w:val="center"/>
      </w:pPr>
    </w:p>
    <w:p w14:paraId="7D68D76F" w14:textId="77777777" w:rsidR="00D47962" w:rsidRDefault="00D47962" w:rsidP="00D47962">
      <w:pPr>
        <w:pStyle w:val="Subtitle"/>
        <w:jc w:val="center"/>
      </w:pPr>
    </w:p>
    <w:p w14:paraId="3A1DBCDA" w14:textId="77777777" w:rsidR="00D47962" w:rsidRDefault="00D47962" w:rsidP="00D47962">
      <w:pPr>
        <w:jc w:val="center"/>
      </w:pPr>
    </w:p>
    <w:p w14:paraId="21E2D6E2" w14:textId="77777777" w:rsidR="00D47962" w:rsidRDefault="00D47962" w:rsidP="00D47962">
      <w:pPr>
        <w:jc w:val="center"/>
      </w:pPr>
    </w:p>
    <w:p w14:paraId="165A4DDB" w14:textId="77777777" w:rsidR="00D47962" w:rsidRDefault="00D47962" w:rsidP="00D47962">
      <w:pPr>
        <w:jc w:val="center"/>
      </w:pPr>
    </w:p>
    <w:p w14:paraId="2169956A" w14:textId="77777777" w:rsidR="00D47962" w:rsidRDefault="00D47962" w:rsidP="00D47962">
      <w:pPr>
        <w:jc w:val="center"/>
      </w:pPr>
    </w:p>
    <w:p w14:paraId="6A95C897" w14:textId="77777777" w:rsidR="00336248" w:rsidRDefault="00336248" w:rsidP="00D47962">
      <w:pPr>
        <w:jc w:val="center"/>
      </w:pPr>
    </w:p>
    <w:p w14:paraId="0F3D34D5" w14:textId="77777777" w:rsidR="00336248" w:rsidRDefault="00336248" w:rsidP="00D47962">
      <w:pPr>
        <w:jc w:val="center"/>
      </w:pPr>
    </w:p>
    <w:p w14:paraId="3A20790A" w14:textId="77777777" w:rsidR="00336248" w:rsidRDefault="00336248" w:rsidP="00D47962">
      <w:pPr>
        <w:jc w:val="center"/>
      </w:pPr>
    </w:p>
    <w:p w14:paraId="0AD04E2D" w14:textId="77777777" w:rsidR="003A7260" w:rsidRDefault="003A7260" w:rsidP="00D47962">
      <w:pPr>
        <w:jc w:val="center"/>
      </w:pPr>
    </w:p>
    <w:p w14:paraId="7453CA25" w14:textId="77777777" w:rsidR="00D47962" w:rsidRDefault="00D47962" w:rsidP="00D47962">
      <w:pPr>
        <w:jc w:val="center"/>
      </w:pPr>
    </w:p>
    <w:p w14:paraId="4D7ED751" w14:textId="77777777" w:rsidR="00D47962" w:rsidRDefault="00D47962" w:rsidP="00D47962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16170B3B" w14:textId="77777777" w:rsidR="00226A0D" w:rsidRDefault="00D47962" w:rsidP="003A7260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p w14:paraId="3F2447E9" w14:textId="113DB5AA" w:rsidR="00EC70A0" w:rsidRPr="00EC70A0" w:rsidRDefault="00EC70A0" w:rsidP="00EC70A0">
      <w:pPr>
        <w:pStyle w:val="Heading1"/>
      </w:pPr>
      <w:r w:rsidRPr="00EC70A0">
        <w:lastRenderedPageBreak/>
        <w:t>Tree DS Used</w:t>
      </w:r>
      <w:r w:rsidRPr="00EC70A0">
        <w:t>:</w:t>
      </w:r>
    </w:p>
    <w:p w14:paraId="5731DEC0" w14:textId="7FF98E19" w:rsidR="00E44406" w:rsidRDefault="00163DFA" w:rsidP="00626515">
      <w:r>
        <w:t xml:space="preserve">See </w:t>
      </w:r>
      <w:hyperlink r:id="rId9" w:history="1">
        <w:r w:rsidR="00E44406" w:rsidRPr="007F0510">
          <w:rPr>
            <w:rStyle w:val="Hyperlink"/>
          </w:rPr>
          <w:t>tree.hp</w:t>
        </w:r>
        <w:r w:rsidR="00626515" w:rsidRPr="007F0510">
          <w:rPr>
            <w:rStyle w:val="Hyperlink"/>
          </w:rPr>
          <w:t>p</w:t>
        </w:r>
      </w:hyperlink>
      <w:r w:rsidR="00E44406">
        <w:t xml:space="preserve"> </w:t>
      </w:r>
      <w:r w:rsidR="00626515">
        <w:t xml:space="preserve">and </w:t>
      </w:r>
      <w:hyperlink r:id="rId10" w:history="1">
        <w:r w:rsidR="00E44406" w:rsidRPr="007F0510">
          <w:rPr>
            <w:rStyle w:val="Hyperlink"/>
          </w:rPr>
          <w:t>tree.cpp</w:t>
        </w:r>
      </w:hyperlink>
    </w:p>
    <w:p w14:paraId="0010EDB1" w14:textId="18F4302F" w:rsidR="00163DFA" w:rsidRDefault="00163DFA" w:rsidP="00163DFA">
      <w:r w:rsidRPr="00163DFA">
        <w:rPr>
          <w:b/>
          <w:bCs/>
        </w:rPr>
        <w:t>GitHub</w:t>
      </w:r>
      <w:r w:rsidRPr="00163DFA">
        <w:rPr>
          <w:b/>
          <w:bCs/>
        </w:rPr>
        <w:t xml:space="preserve"> Repo Link:</w:t>
      </w:r>
      <w:r>
        <w:t xml:space="preserve"> </w:t>
      </w:r>
      <w:hyperlink r:id="rId11" w:history="1">
        <w:r w:rsidRPr="006033D6">
          <w:rPr>
            <w:rStyle w:val="Hyperlink"/>
          </w:rPr>
          <w:t>https://github.com/mmujtaba25/CS-250</w:t>
        </w:r>
      </w:hyperlink>
      <w:r>
        <w:t xml:space="preserve"> </w:t>
      </w:r>
    </w:p>
    <w:p w14:paraId="735A4714" w14:textId="709E91EA" w:rsidR="00E82095" w:rsidRPr="00EC70A0" w:rsidRDefault="00163DFA" w:rsidP="00163DFA">
      <w:r w:rsidRPr="00163DFA">
        <w:rPr>
          <w:b/>
          <w:bCs/>
        </w:rPr>
        <w:t>Zip File for only Lab 0</w:t>
      </w:r>
      <w:r>
        <w:rPr>
          <w:b/>
          <w:bCs/>
        </w:rPr>
        <w:t>5</w:t>
      </w:r>
      <w:r w:rsidRPr="00163DFA">
        <w:rPr>
          <w:b/>
          <w:bCs/>
        </w:rPr>
        <w:t>:</w:t>
      </w:r>
      <w:r w:rsidR="00924185" w:rsidRPr="00924185">
        <w:t xml:space="preserve"> </w:t>
      </w:r>
      <w:hyperlink r:id="rId12" w:history="1">
        <w:r w:rsidR="001A382F" w:rsidRPr="006033D6">
          <w:rPr>
            <w:rStyle w:val="Hyperlink"/>
          </w:rPr>
          <w:t>https://github.com/mmujtaba25/CS-250/releases/tag/lab-05</w:t>
        </w:r>
      </w:hyperlink>
      <w:r w:rsidR="001A382F">
        <w:t xml:space="preserve"> </w:t>
      </w:r>
    </w:p>
    <w:p w14:paraId="0D1690E2" w14:textId="709CAC29" w:rsidR="00025114" w:rsidRDefault="003A7260" w:rsidP="00025114">
      <w:pPr>
        <w:pStyle w:val="Heading1"/>
      </w:pPr>
      <w:r w:rsidRPr="003A7260">
        <w:t>Task 1:</w:t>
      </w:r>
    </w:p>
    <w:p w14:paraId="35C0D54A" w14:textId="60AE463B" w:rsidR="00025114" w:rsidRDefault="00867C5A" w:rsidP="00F130CB">
      <w:pPr>
        <w:spacing w:after="0"/>
        <w:rPr>
          <w:lang w:eastAsia="en-US"/>
        </w:rPr>
      </w:pPr>
      <w:r>
        <w:rPr>
          <w:lang w:eastAsia="en-US"/>
        </w:rPr>
        <w:t>See</w:t>
      </w:r>
      <w:r w:rsidR="00207295">
        <w:rPr>
          <w:lang w:eastAsia="en-US"/>
        </w:rPr>
        <w:t xml:space="preserve"> </w:t>
      </w:r>
      <w:hyperlink r:id="rId13" w:anchor="L28" w:history="1">
        <w:r w:rsidR="009B4D04" w:rsidRPr="009B4D04">
          <w:rPr>
            <w:rStyle w:val="Hyperlink"/>
            <w:lang w:eastAsia="en-US"/>
          </w:rPr>
          <w:t>tree.cpp#L</w:t>
        </w:r>
        <w:r w:rsidR="009B4D04">
          <w:rPr>
            <w:rStyle w:val="Hyperlink"/>
            <w:lang w:eastAsia="en-US"/>
          </w:rPr>
          <w:t>28</w:t>
        </w:r>
      </w:hyperlink>
      <w:r w:rsidR="009B4D04">
        <w:rPr>
          <w:lang w:eastAsia="en-US"/>
        </w:rPr>
        <w:t xml:space="preserve"> and</w:t>
      </w:r>
      <w:r>
        <w:rPr>
          <w:lang w:eastAsia="en-US"/>
        </w:rPr>
        <w:t xml:space="preserve"> </w:t>
      </w:r>
      <w:r w:rsidR="00685580">
        <w:rPr>
          <w:lang w:eastAsia="en-US"/>
        </w:rPr>
        <w:t xml:space="preserve"> </w:t>
      </w:r>
      <w:hyperlink r:id="rId14" w:history="1">
        <w:r w:rsidR="00685580" w:rsidRPr="00685580">
          <w:rPr>
            <w:rStyle w:val="Hyperlink"/>
            <w:lang w:eastAsia="en-US"/>
          </w:rPr>
          <w:t>task1.cpp</w:t>
        </w:r>
      </w:hyperlink>
      <w:r w:rsidR="009B4D04">
        <w:rPr>
          <w:lang w:eastAsia="en-US"/>
        </w:rPr>
        <w:t>.</w:t>
      </w:r>
    </w:p>
    <w:p w14:paraId="60FA9B7D" w14:textId="0D027AF4" w:rsidR="00DE2C66" w:rsidRPr="00025114" w:rsidRDefault="004245CD" w:rsidP="00025114">
      <w:pPr>
        <w:rPr>
          <w:lang w:eastAsia="en-US"/>
        </w:rPr>
      </w:pPr>
      <w:r w:rsidRPr="004245CD">
        <w:rPr>
          <w:lang w:eastAsia="en-US"/>
        </w:rPr>
        <w:drawing>
          <wp:inline distT="0" distB="0" distL="0" distR="0" wp14:anchorId="333395CF" wp14:editId="0DA1AF0D">
            <wp:extent cx="5943600" cy="2001520"/>
            <wp:effectExtent l="0" t="0" r="0" b="0"/>
            <wp:docPr id="175175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54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8BFB" w14:textId="5BD61A82" w:rsidR="00712797" w:rsidRDefault="003A7260" w:rsidP="00F130CB">
      <w:pPr>
        <w:pStyle w:val="Heading1"/>
        <w:spacing w:before="0"/>
      </w:pPr>
      <w:r>
        <w:t>T</w:t>
      </w:r>
      <w:r w:rsidRPr="003A7260">
        <w:t xml:space="preserve">ask 2: </w:t>
      </w:r>
    </w:p>
    <w:p w14:paraId="1706D369" w14:textId="031532B5" w:rsidR="00712797" w:rsidRDefault="00712797" w:rsidP="00F130CB">
      <w:pPr>
        <w:spacing w:after="0"/>
        <w:rPr>
          <w:lang w:eastAsia="en-US"/>
        </w:rPr>
      </w:pPr>
      <w:r>
        <w:rPr>
          <w:lang w:eastAsia="en-US"/>
        </w:rPr>
        <w:t xml:space="preserve">See </w:t>
      </w:r>
      <w:hyperlink r:id="rId16" w:anchor="L47" w:history="1">
        <w:r>
          <w:rPr>
            <w:rStyle w:val="Hyperlink"/>
            <w:lang w:eastAsia="en-US"/>
          </w:rPr>
          <w:t>tree.cpp#L47</w:t>
        </w:r>
      </w:hyperlink>
      <w:r>
        <w:rPr>
          <w:lang w:eastAsia="en-US"/>
        </w:rPr>
        <w:t xml:space="preserve"> and  </w:t>
      </w:r>
      <w:hyperlink r:id="rId17" w:history="1">
        <w:r>
          <w:rPr>
            <w:rStyle w:val="Hyperlink"/>
            <w:lang w:eastAsia="en-US"/>
          </w:rPr>
          <w:t>task2.cpp</w:t>
        </w:r>
      </w:hyperlink>
      <w:r>
        <w:rPr>
          <w:lang w:eastAsia="en-US"/>
        </w:rPr>
        <w:t>.</w:t>
      </w:r>
    </w:p>
    <w:p w14:paraId="5C372F20" w14:textId="0D8A3D14" w:rsidR="004245CD" w:rsidRPr="00025114" w:rsidRDefault="004245CD" w:rsidP="00712797">
      <w:pPr>
        <w:rPr>
          <w:lang w:eastAsia="en-US"/>
        </w:rPr>
      </w:pPr>
      <w:r w:rsidRPr="004245CD">
        <w:rPr>
          <w:lang w:eastAsia="en-US"/>
        </w:rPr>
        <w:drawing>
          <wp:inline distT="0" distB="0" distL="0" distR="0" wp14:anchorId="0B55E4E3" wp14:editId="3D3921D5">
            <wp:extent cx="5943600" cy="2275840"/>
            <wp:effectExtent l="0" t="0" r="0" b="0"/>
            <wp:docPr id="192543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34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AA1C" w14:textId="77777777" w:rsidR="00B80747" w:rsidRDefault="00B80747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03E7261D" w14:textId="56932D32" w:rsidR="00712797" w:rsidRDefault="003A7260" w:rsidP="00AC4026">
      <w:pPr>
        <w:pStyle w:val="Heading1"/>
        <w:spacing w:before="0"/>
      </w:pPr>
      <w:r w:rsidRPr="003A7260">
        <w:lastRenderedPageBreak/>
        <w:t>Task 3:</w:t>
      </w:r>
    </w:p>
    <w:p w14:paraId="55ADE925" w14:textId="06C9C589" w:rsidR="00712797" w:rsidRDefault="00712797" w:rsidP="00AC4026">
      <w:pPr>
        <w:spacing w:after="0"/>
        <w:rPr>
          <w:lang w:eastAsia="en-US"/>
        </w:rPr>
      </w:pPr>
      <w:r>
        <w:rPr>
          <w:lang w:eastAsia="en-US"/>
        </w:rPr>
        <w:t xml:space="preserve">See </w:t>
      </w:r>
      <w:hyperlink r:id="rId19" w:anchor="L95" w:history="1">
        <w:r w:rsidR="0079078F">
          <w:rPr>
            <w:rStyle w:val="Hyperlink"/>
            <w:lang w:eastAsia="en-US"/>
          </w:rPr>
          <w:t>tree.cpp#L95</w:t>
        </w:r>
      </w:hyperlink>
      <w:r w:rsidR="0079078F">
        <w:rPr>
          <w:lang w:eastAsia="en-US"/>
        </w:rPr>
        <w:t xml:space="preserve">, </w:t>
      </w:r>
      <w:hyperlink r:id="rId20" w:anchor="L119" w:history="1">
        <w:r w:rsidR="0079078F">
          <w:rPr>
            <w:rStyle w:val="Hyperlink"/>
            <w:lang w:eastAsia="en-US"/>
          </w:rPr>
          <w:t>tree.cpp#L119</w:t>
        </w:r>
      </w:hyperlink>
      <w:r>
        <w:rPr>
          <w:lang w:eastAsia="en-US"/>
        </w:rPr>
        <w:t xml:space="preserve"> and  </w:t>
      </w:r>
      <w:hyperlink r:id="rId21" w:history="1">
        <w:r w:rsidR="004674C9">
          <w:rPr>
            <w:rStyle w:val="Hyperlink"/>
            <w:lang w:eastAsia="en-US"/>
          </w:rPr>
          <w:t>task3.cpp</w:t>
        </w:r>
      </w:hyperlink>
      <w:r>
        <w:rPr>
          <w:lang w:eastAsia="en-US"/>
        </w:rPr>
        <w:t>.</w:t>
      </w:r>
    </w:p>
    <w:p w14:paraId="5FE415FA" w14:textId="2A170E0D" w:rsidR="004245CD" w:rsidRPr="00025114" w:rsidRDefault="004245CD" w:rsidP="00712797">
      <w:pPr>
        <w:rPr>
          <w:lang w:eastAsia="en-US"/>
        </w:rPr>
      </w:pPr>
      <w:r w:rsidRPr="004245CD">
        <w:rPr>
          <w:lang w:eastAsia="en-US"/>
        </w:rPr>
        <w:drawing>
          <wp:inline distT="0" distB="0" distL="0" distR="0" wp14:anchorId="5182C796" wp14:editId="09484CC4">
            <wp:extent cx="5943600" cy="1592580"/>
            <wp:effectExtent l="0" t="0" r="0" b="0"/>
            <wp:docPr id="19229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2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21AA" w14:textId="77777777" w:rsidR="0039362C" w:rsidRDefault="003A7260" w:rsidP="00AC4026">
      <w:pPr>
        <w:pStyle w:val="Heading1"/>
        <w:spacing w:before="0"/>
      </w:pPr>
      <w:r w:rsidRPr="003A7260">
        <w:t xml:space="preserve">Task 4: </w:t>
      </w:r>
    </w:p>
    <w:p w14:paraId="11664AC1" w14:textId="4629460F" w:rsidR="0039362C" w:rsidRDefault="0039362C" w:rsidP="00AC4026">
      <w:pPr>
        <w:spacing w:after="0"/>
        <w:rPr>
          <w:lang w:eastAsia="en-US"/>
        </w:rPr>
      </w:pPr>
      <w:r>
        <w:rPr>
          <w:lang w:eastAsia="en-US"/>
        </w:rPr>
        <w:t xml:space="preserve">See </w:t>
      </w:r>
      <w:hyperlink r:id="rId23" w:anchor="L136" w:history="1">
        <w:r w:rsidR="007454DC">
          <w:rPr>
            <w:rStyle w:val="Hyperlink"/>
            <w:lang w:eastAsia="en-US"/>
          </w:rPr>
          <w:t>tree.cpp#L136</w:t>
        </w:r>
      </w:hyperlink>
      <w:r>
        <w:rPr>
          <w:lang w:eastAsia="en-US"/>
        </w:rPr>
        <w:t xml:space="preserve"> and  </w:t>
      </w:r>
      <w:hyperlink r:id="rId24" w:history="1">
        <w:r w:rsidR="00535EC4">
          <w:rPr>
            <w:rStyle w:val="Hyperlink"/>
            <w:lang w:eastAsia="en-US"/>
          </w:rPr>
          <w:t>task4.cpp</w:t>
        </w:r>
      </w:hyperlink>
      <w:r>
        <w:rPr>
          <w:lang w:eastAsia="en-US"/>
        </w:rPr>
        <w:t>.</w:t>
      </w:r>
    </w:p>
    <w:p w14:paraId="378C06E7" w14:textId="4FC2B281" w:rsidR="004245CD" w:rsidRPr="00025114" w:rsidRDefault="00B5250E" w:rsidP="0039362C">
      <w:pPr>
        <w:rPr>
          <w:lang w:eastAsia="en-US"/>
        </w:rPr>
      </w:pPr>
      <w:r w:rsidRPr="00B5250E">
        <w:rPr>
          <w:lang w:eastAsia="en-US"/>
        </w:rPr>
        <w:drawing>
          <wp:inline distT="0" distB="0" distL="0" distR="0" wp14:anchorId="7B46D314" wp14:editId="13DEB333">
            <wp:extent cx="5943600" cy="1186816"/>
            <wp:effectExtent l="0" t="0" r="0" b="0"/>
            <wp:docPr id="169112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282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206E" w14:textId="77777777" w:rsidR="007F210E" w:rsidRDefault="0059374D" w:rsidP="00AC4026">
      <w:pPr>
        <w:pStyle w:val="Heading1"/>
        <w:spacing w:before="0"/>
      </w:pPr>
      <w:r w:rsidRPr="003A7260">
        <w:t xml:space="preserve">Task 5: </w:t>
      </w:r>
    </w:p>
    <w:p w14:paraId="181FC699" w14:textId="703EF072" w:rsidR="007F210E" w:rsidRDefault="007F210E" w:rsidP="00AC4026">
      <w:pPr>
        <w:spacing w:after="0"/>
        <w:rPr>
          <w:lang w:eastAsia="en-US"/>
        </w:rPr>
      </w:pPr>
      <w:r>
        <w:rPr>
          <w:lang w:eastAsia="en-US"/>
        </w:rPr>
        <w:t xml:space="preserve">See </w:t>
      </w:r>
      <w:hyperlink r:id="rId26" w:anchor="L204" w:history="1">
        <w:r>
          <w:rPr>
            <w:rStyle w:val="Hyperlink"/>
            <w:lang w:eastAsia="en-US"/>
          </w:rPr>
          <w:t>tree.cpp#L204</w:t>
        </w:r>
      </w:hyperlink>
      <w:r>
        <w:rPr>
          <w:lang w:eastAsia="en-US"/>
        </w:rPr>
        <w:t xml:space="preserve"> and  </w:t>
      </w:r>
      <w:hyperlink r:id="rId27" w:history="1">
        <w:r>
          <w:rPr>
            <w:rStyle w:val="Hyperlink"/>
            <w:lang w:eastAsia="en-US"/>
          </w:rPr>
          <w:t>task5.cpp</w:t>
        </w:r>
      </w:hyperlink>
      <w:r>
        <w:rPr>
          <w:lang w:eastAsia="en-US"/>
        </w:rPr>
        <w:t>.</w:t>
      </w:r>
    </w:p>
    <w:p w14:paraId="4C6E19D8" w14:textId="4A4A1FBA" w:rsidR="00B5250E" w:rsidRPr="00025114" w:rsidRDefault="00B5250E" w:rsidP="007F210E">
      <w:pPr>
        <w:rPr>
          <w:lang w:eastAsia="en-US"/>
        </w:rPr>
      </w:pPr>
      <w:r w:rsidRPr="00B5250E">
        <w:rPr>
          <w:lang w:eastAsia="en-US"/>
        </w:rPr>
        <w:drawing>
          <wp:inline distT="0" distB="0" distL="0" distR="0" wp14:anchorId="18B00448" wp14:editId="0890AEE2">
            <wp:extent cx="5943600" cy="3168016"/>
            <wp:effectExtent l="0" t="0" r="0" b="0"/>
            <wp:docPr id="176240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02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F24E" w14:textId="77777777" w:rsidR="003B4DBF" w:rsidRDefault="0059374D" w:rsidP="003B4DBF">
      <w:pPr>
        <w:pStyle w:val="Heading1"/>
      </w:pPr>
      <w:r w:rsidRPr="003A7260">
        <w:lastRenderedPageBreak/>
        <w:t xml:space="preserve">Task </w:t>
      </w:r>
      <w:r>
        <w:t>6</w:t>
      </w:r>
      <w:r w:rsidRPr="003A7260">
        <w:t>:</w:t>
      </w:r>
    </w:p>
    <w:p w14:paraId="4EC95BF9" w14:textId="0656819A" w:rsidR="00025114" w:rsidRDefault="003B4DBF" w:rsidP="009A0F63">
      <w:pPr>
        <w:spacing w:after="0"/>
        <w:rPr>
          <w:lang w:eastAsia="en-US"/>
        </w:rPr>
      </w:pPr>
      <w:r>
        <w:rPr>
          <w:lang w:eastAsia="en-US"/>
        </w:rPr>
        <w:t xml:space="preserve">See </w:t>
      </w:r>
      <w:hyperlink r:id="rId29" w:history="1">
        <w:r>
          <w:rPr>
            <w:rStyle w:val="Hyperlink"/>
            <w:lang w:eastAsia="en-US"/>
          </w:rPr>
          <w:t>task6.cpp</w:t>
        </w:r>
      </w:hyperlink>
      <w:r>
        <w:rPr>
          <w:lang w:eastAsia="en-US"/>
        </w:rPr>
        <w:t>.</w:t>
      </w:r>
    </w:p>
    <w:p w14:paraId="44B6BFC4" w14:textId="36B1BA64" w:rsidR="00BF285E" w:rsidRDefault="00BF285E" w:rsidP="009A0F63">
      <w:pPr>
        <w:spacing w:after="0"/>
        <w:rPr>
          <w:lang w:eastAsia="en-US"/>
        </w:rPr>
      </w:pPr>
      <w:r w:rsidRPr="00BF285E">
        <w:rPr>
          <w:lang w:eastAsia="en-US"/>
        </w:rPr>
        <w:drawing>
          <wp:inline distT="0" distB="0" distL="0" distR="0" wp14:anchorId="5B484FE4" wp14:editId="20EB49C8">
            <wp:extent cx="5486400" cy="2229143"/>
            <wp:effectExtent l="0" t="0" r="0" b="0"/>
            <wp:docPr id="1028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4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FFB2" w14:textId="0D7AF72B" w:rsidR="003B4DBF" w:rsidRPr="001110D6" w:rsidRDefault="003B4DBF" w:rsidP="003B4DBF">
      <w:pPr>
        <w:rPr>
          <w:b/>
          <w:bCs/>
          <w:lang w:eastAsia="en-US"/>
        </w:rPr>
      </w:pPr>
      <w:r w:rsidRPr="001110D6">
        <w:rPr>
          <w:b/>
          <w:bCs/>
          <w:lang w:eastAsia="en-US"/>
        </w:rPr>
        <w:t>Time Complexity:</w:t>
      </w:r>
    </w:p>
    <w:p w14:paraId="70CE60B7" w14:textId="7859397A" w:rsidR="003B4DBF" w:rsidRPr="00025114" w:rsidRDefault="001110D6" w:rsidP="003B4DBF">
      <w:pPr>
        <w:rPr>
          <w:lang w:eastAsia="en-US"/>
        </w:rPr>
      </w:pPr>
      <w:r>
        <w:rPr>
          <w:lang w:eastAsia="en-US"/>
        </w:rPr>
        <w:t>O(N) for all traversals, since each node visited only once.</w:t>
      </w:r>
    </w:p>
    <w:sectPr w:rsidR="003B4DBF" w:rsidRPr="00025114" w:rsidSect="00226A0D">
      <w:footerReference w:type="even" r:id="rId31"/>
      <w:footerReference w:type="default" r:id="rId3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36111C" w14:textId="77777777" w:rsidR="008C6054" w:rsidRDefault="008C6054" w:rsidP="00D47962">
      <w:pPr>
        <w:spacing w:after="0" w:line="240" w:lineRule="auto"/>
      </w:pPr>
      <w:r>
        <w:separator/>
      </w:r>
    </w:p>
  </w:endnote>
  <w:endnote w:type="continuationSeparator" w:id="0">
    <w:p w14:paraId="58E7B234" w14:textId="77777777" w:rsidR="008C6054" w:rsidRDefault="008C6054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Content>
      <w:p w14:paraId="4C17311D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0C3FE2D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Content>
      <w:p w14:paraId="577B50FF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DF353B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F26877" w14:textId="77777777" w:rsidR="008C6054" w:rsidRDefault="008C6054" w:rsidP="00D47962">
      <w:pPr>
        <w:spacing w:after="0" w:line="240" w:lineRule="auto"/>
      </w:pPr>
      <w:r>
        <w:separator/>
      </w:r>
    </w:p>
  </w:footnote>
  <w:footnote w:type="continuationSeparator" w:id="0">
    <w:p w14:paraId="31DE06A8" w14:textId="77777777" w:rsidR="008C6054" w:rsidRDefault="008C6054" w:rsidP="00D47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5516BD"/>
    <w:multiLevelType w:val="hybridMultilevel"/>
    <w:tmpl w:val="F18C4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25053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4D"/>
    <w:rsid w:val="00025114"/>
    <w:rsid w:val="00032FAC"/>
    <w:rsid w:val="001110D6"/>
    <w:rsid w:val="00127B6E"/>
    <w:rsid w:val="00163DFA"/>
    <w:rsid w:val="0017103D"/>
    <w:rsid w:val="001A382F"/>
    <w:rsid w:val="001F4AF6"/>
    <w:rsid w:val="00207295"/>
    <w:rsid w:val="00223231"/>
    <w:rsid w:val="00226A0D"/>
    <w:rsid w:val="002863F1"/>
    <w:rsid w:val="002E5019"/>
    <w:rsid w:val="00336248"/>
    <w:rsid w:val="0039362C"/>
    <w:rsid w:val="003A7260"/>
    <w:rsid w:val="003B4DBF"/>
    <w:rsid w:val="004245CD"/>
    <w:rsid w:val="004674C9"/>
    <w:rsid w:val="00490D9D"/>
    <w:rsid w:val="00533CBA"/>
    <w:rsid w:val="00535EC4"/>
    <w:rsid w:val="00573482"/>
    <w:rsid w:val="0059374D"/>
    <w:rsid w:val="005C5D00"/>
    <w:rsid w:val="005C7E4D"/>
    <w:rsid w:val="00626515"/>
    <w:rsid w:val="00685580"/>
    <w:rsid w:val="00712797"/>
    <w:rsid w:val="007454DC"/>
    <w:rsid w:val="0079078F"/>
    <w:rsid w:val="007F0510"/>
    <w:rsid w:val="007F0991"/>
    <w:rsid w:val="007F1079"/>
    <w:rsid w:val="007F210E"/>
    <w:rsid w:val="00867C5A"/>
    <w:rsid w:val="008C6054"/>
    <w:rsid w:val="00924185"/>
    <w:rsid w:val="00942C70"/>
    <w:rsid w:val="009A0F63"/>
    <w:rsid w:val="009B4D04"/>
    <w:rsid w:val="00A22D91"/>
    <w:rsid w:val="00AC4026"/>
    <w:rsid w:val="00AF6061"/>
    <w:rsid w:val="00B5250E"/>
    <w:rsid w:val="00B80747"/>
    <w:rsid w:val="00BF285E"/>
    <w:rsid w:val="00D1336D"/>
    <w:rsid w:val="00D47962"/>
    <w:rsid w:val="00D51D65"/>
    <w:rsid w:val="00DE2C66"/>
    <w:rsid w:val="00E44406"/>
    <w:rsid w:val="00E82095"/>
    <w:rsid w:val="00EA0B21"/>
    <w:rsid w:val="00EC70A0"/>
    <w:rsid w:val="00F130CB"/>
    <w:rsid w:val="00F52B64"/>
    <w:rsid w:val="00F7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3EF3"/>
  <w15:chartTrackingRefBased/>
  <w15:docId w15:val="{6DCAA327-7201-5A4D-90A8-B20C48ED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mujtaba25/CS-250/blob/529c84ace314c54e098482938623b700ce785da1/Labs/Lab%2005/Deliverables/source/tasks/source/tree/tree.cpp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github.com/mmujtaba25/CS-250/blob/e2f9d101a0ff3a2a3e2a09477dddc1cbe013c2ff/Labs/Lab%2005/Deliverables/source/tasks/source/tree/tree.cp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mujtaba25/CS-250/blob/main/Labs/Lab%2005/Deliverables/source/tasks/source/task3.cpp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github.com/mmujtaba25/CS-250/releases/tag/lab-05" TargetMode="External"/><Relationship Id="rId17" Type="http://schemas.openxmlformats.org/officeDocument/2006/relationships/hyperlink" Target="https://github.com/mmujtaba25/CS-250/blob/main/Labs/Lab%2005/Deliverables/source/tasks/source/task2.cpp" TargetMode="External"/><Relationship Id="rId25" Type="http://schemas.openxmlformats.org/officeDocument/2006/relationships/image" Target="media/image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mujtaba25/CS-250/blob/529c84ace314c54e098482938623b700ce785da1/Labs/Lab%2005/Deliverables/source/tasks/source/tree/tree.cpp" TargetMode="External"/><Relationship Id="rId20" Type="http://schemas.openxmlformats.org/officeDocument/2006/relationships/hyperlink" Target="https://github.com/mmujtaba25/CS-250/blob/529c84ace314c54e098482938623b700ce785da1/Labs/Lab%2005/Deliverables/source/tasks/source/tree/tree.cpp" TargetMode="External"/><Relationship Id="rId29" Type="http://schemas.openxmlformats.org/officeDocument/2006/relationships/hyperlink" Target="https://github.com/mmujtaba25/CS-250/blob/main/Labs/Lab%2005/Deliverables/source/tasks/source/task6.cp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mujtaba25/CS-250" TargetMode="External"/><Relationship Id="rId24" Type="http://schemas.openxmlformats.org/officeDocument/2006/relationships/hyperlink" Target="https://github.com/mmujtaba25/CS-250/blob/main/Labs/Lab%2005/Deliverables/source/tasks/source/task4.cpp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hyperlink" Target="https://github.com/mmujtaba25/CS-250/blob/e2f9d101a0ff3a2a3e2a09477dddc1cbe013c2ff/Labs/Lab%2005/Deliverables/source/tasks/source/tree/tree.cpp" TargetMode="External"/><Relationship Id="rId28" Type="http://schemas.openxmlformats.org/officeDocument/2006/relationships/image" Target="media/image6.png"/><Relationship Id="rId10" Type="http://schemas.openxmlformats.org/officeDocument/2006/relationships/hyperlink" Target="https://github.com/mmujtaba25/CS-250/blob/main/Labs/Lab%2005/Deliverables/source/src/tree/tree.cpp" TargetMode="External"/><Relationship Id="rId19" Type="http://schemas.openxmlformats.org/officeDocument/2006/relationships/hyperlink" Target="https://github.com/mmujtaba25/CS-250/blob/529c84ace314c54e098482938623b700ce785da1/Labs/Lab%2005/Deliverables/source/tasks/source/tree/tree.cpp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mujtaba25/CS-250/blob/main/Labs/Lab%2005/Deliverables/source/src/tree/tree.hpp" TargetMode="External"/><Relationship Id="rId14" Type="http://schemas.openxmlformats.org/officeDocument/2006/relationships/hyperlink" Target="https://github.com/mmujtaba25/CS-250/blob/main/Labs/Lab%2005/Deliverables/source/tasks/source/task1.cpp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github.com/mmujtaba25/CS-250/blob/main/Labs/Lab%2005/Deliverables/source/tasks/source/task5.cpp" TargetMode="External"/><Relationship Id="rId30" Type="http://schemas.openxmlformats.org/officeDocument/2006/relationships/image" Target="media/image7.png"/><Relationship Id="rId8" Type="http://schemas.openxmlformats.org/officeDocument/2006/relationships/hyperlink" Target="mailto:mmujtaba.bese25seecs@seecs.edu.pk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Lab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Template.dotx</Template>
  <TotalTime>15</TotalTime>
  <Pages>4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38</cp:revision>
  <cp:lastPrinted>2026-10-11T20:12:00Z</cp:lastPrinted>
  <dcterms:created xsi:type="dcterms:W3CDTF">2026-10-11T19:03:00Z</dcterms:created>
  <dcterms:modified xsi:type="dcterms:W3CDTF">2026-10-11T20:20:00Z</dcterms:modified>
</cp:coreProperties>
</file>