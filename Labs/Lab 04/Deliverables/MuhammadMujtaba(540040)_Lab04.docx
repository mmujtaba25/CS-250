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2CAFF4" w14:textId="77777777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2588E877" wp14:editId="104AE1B8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D70B" w14:textId="77777777" w:rsidR="00D47962" w:rsidRDefault="00D47962" w:rsidP="00D47962">
      <w:pPr>
        <w:jc w:val="center"/>
      </w:pPr>
    </w:p>
    <w:p w14:paraId="6A548BB3" w14:textId="0D5208CB" w:rsidR="00D47962" w:rsidRDefault="00F54DE0" w:rsidP="00D47962">
      <w:pPr>
        <w:pStyle w:val="Title"/>
        <w:jc w:val="center"/>
      </w:pPr>
      <w:r>
        <w:t>CS-250</w:t>
      </w:r>
      <w:r w:rsidR="003A7260">
        <w:t xml:space="preserve">: Lab </w:t>
      </w:r>
      <w:r>
        <w:t>04</w:t>
      </w:r>
    </w:p>
    <w:p w14:paraId="48802F8A" w14:textId="4A64AECC" w:rsidR="00D47962" w:rsidRPr="003A7260" w:rsidRDefault="00F54DE0" w:rsidP="003A7260">
      <w:pPr>
        <w:jc w:val="center"/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</w:pPr>
      <w:r w:rsidRPr="00F54DE0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Runtime Complexity Analysis</w:t>
      </w:r>
    </w:p>
    <w:p w14:paraId="78AC8EFB" w14:textId="77777777" w:rsidR="00D47962" w:rsidRDefault="00D47962" w:rsidP="00D47962">
      <w:pPr>
        <w:jc w:val="center"/>
      </w:pPr>
    </w:p>
    <w:p w14:paraId="0EF628D3" w14:textId="77777777" w:rsidR="003A7260" w:rsidRDefault="003A7260" w:rsidP="00D47962">
      <w:pPr>
        <w:jc w:val="center"/>
      </w:pPr>
    </w:p>
    <w:p w14:paraId="1488E0E0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6227AA05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26B267F2" w14:textId="77777777" w:rsidR="00D47962" w:rsidRDefault="00D47962" w:rsidP="00D47962">
      <w:pPr>
        <w:jc w:val="center"/>
      </w:pPr>
      <w:hyperlink r:id="rId8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254A787F" w14:textId="77777777" w:rsidR="00D47962" w:rsidRDefault="00D47962" w:rsidP="00D47962">
      <w:pPr>
        <w:jc w:val="center"/>
      </w:pPr>
    </w:p>
    <w:p w14:paraId="34FD61DA" w14:textId="77777777" w:rsidR="00D47962" w:rsidRDefault="00D47962" w:rsidP="00D47962">
      <w:pPr>
        <w:pStyle w:val="Subtitle"/>
        <w:jc w:val="center"/>
      </w:pPr>
    </w:p>
    <w:p w14:paraId="779FA722" w14:textId="77777777" w:rsidR="00D47962" w:rsidRDefault="00D47962" w:rsidP="00D47962">
      <w:pPr>
        <w:jc w:val="center"/>
      </w:pPr>
    </w:p>
    <w:p w14:paraId="42DBB35F" w14:textId="77777777" w:rsidR="00D47962" w:rsidRDefault="00D47962" w:rsidP="00D47962">
      <w:pPr>
        <w:jc w:val="center"/>
      </w:pPr>
    </w:p>
    <w:p w14:paraId="017D0C45" w14:textId="77777777" w:rsidR="00D47962" w:rsidRDefault="00D47962" w:rsidP="00D47962">
      <w:pPr>
        <w:jc w:val="center"/>
      </w:pPr>
    </w:p>
    <w:p w14:paraId="354C74DB" w14:textId="77777777" w:rsidR="00D47962" w:rsidRDefault="00D47962" w:rsidP="00D47962">
      <w:pPr>
        <w:jc w:val="center"/>
      </w:pPr>
    </w:p>
    <w:p w14:paraId="512BBB78" w14:textId="77777777" w:rsidR="00336248" w:rsidRDefault="00336248" w:rsidP="00D47962">
      <w:pPr>
        <w:jc w:val="center"/>
      </w:pPr>
    </w:p>
    <w:p w14:paraId="15C3BBA2" w14:textId="77777777" w:rsidR="00336248" w:rsidRDefault="00336248" w:rsidP="00D47962">
      <w:pPr>
        <w:jc w:val="center"/>
      </w:pPr>
    </w:p>
    <w:p w14:paraId="1101E73C" w14:textId="77777777" w:rsidR="00336248" w:rsidRDefault="00336248" w:rsidP="00D47962">
      <w:pPr>
        <w:jc w:val="center"/>
      </w:pPr>
    </w:p>
    <w:p w14:paraId="111090D0" w14:textId="77777777" w:rsidR="003A7260" w:rsidRDefault="003A7260" w:rsidP="00D47962">
      <w:pPr>
        <w:jc w:val="center"/>
      </w:pPr>
    </w:p>
    <w:p w14:paraId="43902EE3" w14:textId="77777777" w:rsidR="00D47962" w:rsidRDefault="00D47962" w:rsidP="00D47962">
      <w:pPr>
        <w:jc w:val="center"/>
      </w:pPr>
    </w:p>
    <w:p w14:paraId="0D63A491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42AD09F2" w14:textId="77777777" w:rsidR="00226A0D" w:rsidRDefault="00D47962" w:rsidP="003A7260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6D1A9CCF" w14:textId="5CB37A50" w:rsidR="00F54DE0" w:rsidRDefault="003A7260" w:rsidP="00F54DE0">
      <w:pPr>
        <w:pStyle w:val="Heading1"/>
      </w:pPr>
      <w:r w:rsidRPr="003A7260">
        <w:lastRenderedPageBreak/>
        <w:t>Task 1:</w:t>
      </w:r>
    </w:p>
    <w:p w14:paraId="59926243" w14:textId="25C5A21E" w:rsidR="00F54DE0" w:rsidRDefault="00A96031" w:rsidP="00F54DE0">
      <w:pPr>
        <w:rPr>
          <w:lang w:eastAsia="en-US"/>
        </w:rPr>
      </w:pPr>
      <w:r>
        <w:rPr>
          <w:lang w:eastAsia="en-US"/>
        </w:rPr>
        <w:t>Time Harness:</w:t>
      </w:r>
    </w:p>
    <w:p w14:paraId="160781F6" w14:textId="2B5140D2" w:rsidR="00C837DE" w:rsidRDefault="00C837DE" w:rsidP="00F54DE0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6730957F" wp14:editId="35707990">
                <wp:extent cx="5943600" cy="2811780"/>
                <wp:effectExtent l="0" t="0" r="12700" b="7620"/>
                <wp:docPr id="598239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117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05B6AD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&lt;chrono&gt;</w:t>
                            </w:r>
                          </w:p>
                          <w:p w14:paraId="0D3DB15D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&lt;print&gt;</w:t>
                            </w:r>
                          </w:p>
                          <w:p w14:paraId="12C9FE34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A29CAF3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05BB477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392715D8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6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7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8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9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2B7DC66D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3321DF7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chrono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start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chrono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now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04B44275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2663F0D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////////CODE////CODE////CODE////CODE////CODE////CODE////CODE////////</w:t>
                            </w:r>
                          </w:p>
                          <w:p w14:paraId="778D8034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////CODE////CODE////CODE////CODE////CODE////CODE////CODE////CODE////</w:t>
                            </w:r>
                          </w:p>
                          <w:p w14:paraId="0A7C4AB9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////////CODE////CODE////CODE////CODE////CODE////CODE////CODE////////</w:t>
                            </w:r>
                          </w:p>
                          <w:p w14:paraId="5D4B4A09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C642944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chrono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end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chrono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now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198FE20F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FE01072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auto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chrono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chrono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microseconds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end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start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11E3CBB2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auto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chrono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chrono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milliseconds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end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start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6B0A1CD1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E005DC1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244551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"Time </w:t>
                            </w:r>
                            <w:proofErr w:type="gramStart"/>
                            <w:r w:rsidRPr="00244551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proofErr w:type="gramEnd"/>
                            <w:r w:rsidRPr="00244551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 Program: {} ≈ {}"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244551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6F19C19A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A2520F6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0D6E6C7D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44551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6044B932" w14:textId="77777777" w:rsidR="00244551" w:rsidRPr="00244551" w:rsidRDefault="00244551" w:rsidP="00244551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9332CFA" w14:textId="77777777" w:rsidR="00C837DE" w:rsidRPr="00244551" w:rsidRDefault="00C837DE" w:rsidP="00244551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73095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2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" fillcolor="black [3213]" strokeweight=".5pt">
                <v:textbox>
                  <w:txbxContent>
                    <w:p w14:paraId="0305B6AD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244551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&lt;chrono&gt;</w:t>
                      </w:r>
                    </w:p>
                    <w:p w14:paraId="0D3DB15D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244551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&lt;print&gt;</w:t>
                      </w:r>
                    </w:p>
                    <w:p w14:paraId="12C9FE34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A29CAF3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05BB477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392715D8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244551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244551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6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7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8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9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2B7DC66D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3321DF7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chrono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time_point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start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chrono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steady_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clock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now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04B44275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2663F0D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////////CODE////CODE////CODE////CODE////CODE////CODE////CODE////////</w:t>
                      </w:r>
                    </w:p>
                    <w:p w14:paraId="778D8034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////CODE////CODE////CODE////CODE////CODE////CODE////CODE////CODE////</w:t>
                      </w:r>
                    </w:p>
                    <w:p w14:paraId="0A7C4AB9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////////CODE////CODE////CODE////CODE////CODE////CODE////CODE////////</w:t>
                      </w:r>
                    </w:p>
                    <w:p w14:paraId="5D4B4A09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C642944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chrono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time_point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end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chrono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steady_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clock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now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198FE20F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FE01072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244551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auto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timeInUs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chrono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duration_cast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chrono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microseconds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end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start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11E3CBB2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244551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auto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timeInMs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chrono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duration_cast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chrono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milliseconds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end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start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6B0A1CD1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E005DC1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244551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println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"Time </w:t>
                      </w:r>
                      <w:proofErr w:type="gramStart"/>
                      <w:r w:rsidRPr="00244551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For</w:t>
                      </w:r>
                      <w:proofErr w:type="gramEnd"/>
                      <w:r w:rsidRPr="00244551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 Program: {} ≈ {}"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timeInUs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244551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timeInMs</w:t>
                      </w:r>
                      <w:proofErr w:type="spellEnd"/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6F19C19A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A2520F6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244551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44551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0D6E6C7D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44551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6044B932" w14:textId="77777777" w:rsidR="00244551" w:rsidRPr="00244551" w:rsidRDefault="00244551" w:rsidP="00244551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9332CFA" w14:textId="77777777" w:rsidR="00C837DE" w:rsidRPr="00244551" w:rsidRDefault="00C837DE" w:rsidP="00244551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530"/>
        <w:gridCol w:w="6925"/>
      </w:tblGrid>
      <w:tr w:rsidR="00244551" w14:paraId="6FB53437" w14:textId="77777777" w:rsidTr="00CB797C">
        <w:tc>
          <w:tcPr>
            <w:tcW w:w="895" w:type="dxa"/>
          </w:tcPr>
          <w:p w14:paraId="3D8C4A03" w14:textId="17B05C61" w:rsidR="00244551" w:rsidRPr="00CB797C" w:rsidRDefault="00244551" w:rsidP="00F54DE0">
            <w:pPr>
              <w:rPr>
                <w:b/>
                <w:bCs/>
                <w:lang w:eastAsia="en-US"/>
              </w:rPr>
            </w:pPr>
            <w:r w:rsidRPr="00CB797C">
              <w:rPr>
                <w:b/>
                <w:bCs/>
                <w:lang w:eastAsia="en-US"/>
              </w:rPr>
              <w:t>Code</w:t>
            </w:r>
          </w:p>
        </w:tc>
        <w:tc>
          <w:tcPr>
            <w:tcW w:w="1530" w:type="dxa"/>
          </w:tcPr>
          <w:p w14:paraId="4A002244" w14:textId="27ADBB99" w:rsidR="00244551" w:rsidRPr="00CB797C" w:rsidRDefault="00244551" w:rsidP="00F54DE0">
            <w:pPr>
              <w:rPr>
                <w:b/>
                <w:bCs/>
                <w:lang w:eastAsia="en-US"/>
              </w:rPr>
            </w:pPr>
            <w:r w:rsidRPr="00CB797C">
              <w:rPr>
                <w:b/>
                <w:bCs/>
                <w:lang w:eastAsia="en-US"/>
              </w:rPr>
              <w:t>Complexity</w:t>
            </w:r>
          </w:p>
        </w:tc>
        <w:tc>
          <w:tcPr>
            <w:tcW w:w="6925" w:type="dxa"/>
          </w:tcPr>
          <w:p w14:paraId="022F67FE" w14:textId="092F6A99" w:rsidR="00244551" w:rsidRPr="00CB797C" w:rsidRDefault="00244551" w:rsidP="00F54DE0">
            <w:pPr>
              <w:rPr>
                <w:b/>
                <w:bCs/>
                <w:lang w:eastAsia="en-US"/>
              </w:rPr>
            </w:pPr>
            <w:r w:rsidRPr="00CB797C">
              <w:rPr>
                <w:b/>
                <w:bCs/>
                <w:lang w:eastAsia="en-US"/>
              </w:rPr>
              <w:t>Reason</w:t>
            </w:r>
          </w:p>
        </w:tc>
      </w:tr>
      <w:tr w:rsidR="00244551" w14:paraId="135D1FD2" w14:textId="77777777" w:rsidTr="00CB797C">
        <w:tc>
          <w:tcPr>
            <w:tcW w:w="895" w:type="dxa"/>
          </w:tcPr>
          <w:p w14:paraId="15A123FC" w14:textId="7B19302B" w:rsidR="00244551" w:rsidRDefault="00244551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A</w:t>
            </w:r>
          </w:p>
        </w:tc>
        <w:tc>
          <w:tcPr>
            <w:tcW w:w="1530" w:type="dxa"/>
          </w:tcPr>
          <w:p w14:paraId="61EE4AA5" w14:textId="6A34886B" w:rsidR="00244551" w:rsidRDefault="00244551" w:rsidP="00F54DE0">
            <w:pPr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6925" w:type="dxa"/>
          </w:tcPr>
          <w:p w14:paraId="0DB27C74" w14:textId="1627A6EB" w:rsidR="00244551" w:rsidRDefault="00DD0EC8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Equivalent to resolving a pointer address with pointer arithmetic.</w:t>
            </w:r>
          </w:p>
        </w:tc>
      </w:tr>
      <w:tr w:rsidR="00244551" w14:paraId="1B9201B5" w14:textId="77777777" w:rsidTr="00CB797C">
        <w:tc>
          <w:tcPr>
            <w:tcW w:w="895" w:type="dxa"/>
          </w:tcPr>
          <w:p w14:paraId="769A7F2C" w14:textId="1059D17E" w:rsidR="00244551" w:rsidRDefault="00244551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B</w:t>
            </w:r>
          </w:p>
        </w:tc>
        <w:tc>
          <w:tcPr>
            <w:tcW w:w="1530" w:type="dxa"/>
          </w:tcPr>
          <w:p w14:paraId="200DAA8E" w14:textId="6A3B17EC" w:rsidR="00244551" w:rsidRDefault="00DD0EC8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O(N)</w:t>
            </w:r>
          </w:p>
        </w:tc>
        <w:tc>
          <w:tcPr>
            <w:tcW w:w="6925" w:type="dxa"/>
          </w:tcPr>
          <w:p w14:paraId="4754CEE5" w14:textId="4C5A1AAF" w:rsidR="00244551" w:rsidRDefault="00DD0EC8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Looping over each element once.</w:t>
            </w:r>
          </w:p>
        </w:tc>
      </w:tr>
      <w:tr w:rsidR="00244551" w14:paraId="0198F08E" w14:textId="77777777" w:rsidTr="00CB797C">
        <w:tc>
          <w:tcPr>
            <w:tcW w:w="895" w:type="dxa"/>
          </w:tcPr>
          <w:p w14:paraId="4B58406A" w14:textId="60C68997" w:rsidR="00244551" w:rsidRDefault="00244551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C</w:t>
            </w:r>
          </w:p>
        </w:tc>
        <w:tc>
          <w:tcPr>
            <w:tcW w:w="1530" w:type="dxa"/>
          </w:tcPr>
          <w:p w14:paraId="13ABFD2D" w14:textId="366FCE6C" w:rsidR="00244551" w:rsidRDefault="00DD0EC8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O(N</w:t>
            </w:r>
            <w:r>
              <w:rPr>
                <w:vertAlign w:val="superscript"/>
                <w:lang w:eastAsia="en-US"/>
              </w:rPr>
              <w:t>2</w:t>
            </w:r>
            <w:r>
              <w:rPr>
                <w:lang w:eastAsia="en-US"/>
              </w:rPr>
              <w:t>)</w:t>
            </w:r>
          </w:p>
        </w:tc>
        <w:tc>
          <w:tcPr>
            <w:tcW w:w="6925" w:type="dxa"/>
          </w:tcPr>
          <w:p w14:paraId="481C5295" w14:textId="65EEB26A" w:rsidR="00244551" w:rsidRDefault="00DD0EC8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Nested for loops, with inner one looping over the elements again.</w:t>
            </w:r>
          </w:p>
        </w:tc>
      </w:tr>
      <w:tr w:rsidR="00244551" w14:paraId="26800ADA" w14:textId="77777777" w:rsidTr="00CB797C">
        <w:tc>
          <w:tcPr>
            <w:tcW w:w="895" w:type="dxa"/>
          </w:tcPr>
          <w:p w14:paraId="63512391" w14:textId="3B995640" w:rsidR="00244551" w:rsidRDefault="00244551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D</w:t>
            </w:r>
          </w:p>
        </w:tc>
        <w:tc>
          <w:tcPr>
            <w:tcW w:w="1530" w:type="dxa"/>
          </w:tcPr>
          <w:p w14:paraId="3ACE636B" w14:textId="71B07C8E" w:rsidR="00244551" w:rsidRDefault="00DD0EC8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O(N)</w:t>
            </w:r>
          </w:p>
        </w:tc>
        <w:tc>
          <w:tcPr>
            <w:tcW w:w="6925" w:type="dxa"/>
          </w:tcPr>
          <w:p w14:paraId="1AC8DAD6" w14:textId="117551E7" w:rsidR="00244551" w:rsidRDefault="00DD0EC8" w:rsidP="00F54DE0">
            <w:pPr>
              <w:rPr>
                <w:lang w:eastAsia="en-US"/>
              </w:rPr>
            </w:pPr>
            <w:r>
              <w:rPr>
                <w:lang w:eastAsia="en-US"/>
              </w:rPr>
              <w:t>Linearly scales with the number of elements in the linked list.</w:t>
            </w:r>
          </w:p>
        </w:tc>
      </w:tr>
    </w:tbl>
    <w:p w14:paraId="7F927F66" w14:textId="77777777" w:rsidR="00293196" w:rsidRDefault="00293196" w:rsidP="00F54DE0">
      <w:pPr>
        <w:rPr>
          <w:lang w:eastAsia="en-US"/>
        </w:rPr>
      </w:pPr>
    </w:p>
    <w:p w14:paraId="07716FFA" w14:textId="26633369" w:rsidR="00244551" w:rsidRPr="00293196" w:rsidRDefault="00244551" w:rsidP="00293196">
      <w:pPr>
        <w:jc w:val="center"/>
        <w:rPr>
          <w:b/>
          <w:bCs/>
          <w:lang w:eastAsia="en-US"/>
        </w:rPr>
      </w:pPr>
      <w:r w:rsidRPr="00293196">
        <w:rPr>
          <w:b/>
          <w:bCs/>
          <w:lang w:eastAsia="en-US"/>
        </w:rPr>
        <w:t>Screenshots of runtime</w:t>
      </w:r>
    </w:p>
    <w:p w14:paraId="050F4F5D" w14:textId="3997943D" w:rsidR="00244551" w:rsidRPr="00F54DE0" w:rsidRDefault="00293196" w:rsidP="00293196">
      <w:pPr>
        <w:jc w:val="center"/>
        <w:rPr>
          <w:lang w:eastAsia="en-US"/>
        </w:rPr>
      </w:pPr>
      <w:r w:rsidRPr="00293196">
        <w:rPr>
          <w:noProof/>
          <w:lang w:eastAsia="en-US"/>
        </w:rPr>
        <w:drawing>
          <wp:inline distT="0" distB="0" distL="0" distR="0" wp14:anchorId="16D72FF9" wp14:editId="4C6490E1">
            <wp:extent cx="4572000" cy="2410558"/>
            <wp:effectExtent l="0" t="0" r="0" b="0"/>
            <wp:docPr id="197979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96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5373" w14:textId="5FBABEE0" w:rsidR="00A22D91" w:rsidRDefault="003A7260" w:rsidP="00025114">
      <w:pPr>
        <w:pStyle w:val="Heading1"/>
      </w:pPr>
      <w:r>
        <w:lastRenderedPageBreak/>
        <w:t>T</w:t>
      </w:r>
      <w:r w:rsidRPr="003A7260">
        <w:t>ask 2:</w:t>
      </w:r>
    </w:p>
    <w:p w14:paraId="6A92E0F5" w14:textId="0F4AA6F9" w:rsidR="0083605C" w:rsidRDefault="0083605C" w:rsidP="0083605C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3DF4560E" wp14:editId="6C2BA5B8">
                <wp:extent cx="5943600" cy="7722606"/>
                <wp:effectExtent l="0" t="0" r="12700" b="12065"/>
                <wp:docPr id="17737715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72260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A785F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&lt;chrono&gt;</w:t>
                            </w:r>
                          </w:p>
                          <w:p w14:paraId="53B8B9F7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&lt;print&gt;</w:t>
                            </w:r>
                          </w:p>
                          <w:p w14:paraId="70C31052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&lt;random&gt;</w:t>
                            </w:r>
                          </w:p>
                          <w:p w14:paraId="06560098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&lt;optional&gt;</w:t>
                            </w:r>
                          </w:p>
                          <w:p w14:paraId="2C6182CA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3E3425F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"linked_list.hpp"</w:t>
                            </w:r>
                          </w:p>
                          <w:p w14:paraId="3075F8D3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8D786FA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struct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ParsedArgs</w:t>
                            </w:r>
                            <w:proofErr w:type="spellEnd"/>
                          </w:p>
                          <w:p w14:paraId="3F61F3DF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2BD57DB1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843B44F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18691FB5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3F2108A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bool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parseArgs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char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],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ParsedArgs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returnValue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487130EF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396F2082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73EF357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50A41D2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58C00D0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try</w:t>
                            </w:r>
                          </w:p>
                          <w:p w14:paraId="5707F823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67C748FA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returnValue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stoi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]);</w:t>
                            </w:r>
                          </w:p>
                          <w:p w14:paraId="63479F1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DAF5AB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B38407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catch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exception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180E56EC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92963F6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3ECD877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039300F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5CF59FB1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5FC26E3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#define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SHOW_TIME(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FUNC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   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456CA74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do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            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745A66AB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{                                                                               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4B21B571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now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();   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673A8B8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FUNC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      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4C07FEA8" w14:textId="18EC4C32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now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();   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="00780A73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69C13E7B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auto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microseconds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3586F184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auto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milliseconds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14EC1FF6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 xml:space="preserve">"Time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 xml:space="preserve"> Program: {} ≈ {}"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  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4192CD06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}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7D042E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BA3B56B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main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char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])</w:t>
                            </w:r>
                          </w:p>
                          <w:p w14:paraId="62739C5E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08429B77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ParsedArgs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args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E52EB7C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parseArgs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args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4E20EA48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FC8BE1F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myLinkedList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33328FAB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args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proofErr w:type="spellEnd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++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35BE55E2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61F192DF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myLinkedList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insertAt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B9C51B4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6F70DF5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EDF1FE2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60D6FD90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2CA5CB3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nodes_examined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852FB46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"@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index{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{{}}}: {}; visited {} nodes"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myLinkedList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get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nodes_examined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),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nodes_examined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427E6167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056B965F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B7467D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0BC09F31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myLinkedList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count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()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7A7C67B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nodes_examined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A7658E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"@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index{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{{}}}: {}; visited {} nodes"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myLinkedList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get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nodes_examined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),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nodes_examined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293DE8FE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472025F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75DA929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1F2F4C5C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myLinkedList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count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()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4911D51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nodes_examined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E1E9998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"@</w:t>
                            </w:r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index{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{{}}}: {}; visited {} nodes"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myLinkedList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get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51049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nodes_examined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), </w:t>
                            </w:r>
                            <w:proofErr w:type="spellStart"/>
                            <w:r w:rsidRPr="00651049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nodes_examined</w:t>
                            </w:r>
                            <w:proofErr w:type="spellEnd"/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6F74F15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08A1C401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0E91914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973EF61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651049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7FB33147" w14:textId="77777777" w:rsidR="0083605C" w:rsidRPr="00651049" w:rsidRDefault="0083605C" w:rsidP="0083605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8FA8055" w14:textId="77777777" w:rsidR="0083605C" w:rsidRPr="00651049" w:rsidRDefault="0083605C" w:rsidP="0083605C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F4560E" id="_x0000_s1027" type="#_x0000_t202" style="width:468pt;height:60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" fillcolor="black [3213]" strokeweight=".5pt">
                <v:textbox>
                  <w:txbxContent>
                    <w:p w14:paraId="530A785F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&lt;chrono&gt;</w:t>
                      </w:r>
                    </w:p>
                    <w:p w14:paraId="53B8B9F7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&lt;print&gt;</w:t>
                      </w:r>
                    </w:p>
                    <w:p w14:paraId="70C31052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&lt;random&gt;</w:t>
                      </w:r>
                    </w:p>
                    <w:p w14:paraId="06560098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&lt;optional&gt;</w:t>
                      </w:r>
                    </w:p>
                    <w:p w14:paraId="2C6182CA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3E3425F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"linked_list.hpp"</w:t>
                      </w:r>
                    </w:p>
                    <w:p w14:paraId="3075F8D3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8D786FA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struct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ParsedArgs</w:t>
                      </w:r>
                      <w:proofErr w:type="spellEnd"/>
                    </w:p>
                    <w:p w14:paraId="3F61F3DF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2BD57DB1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10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843B44F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18691FB5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3F2108A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bool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parseArgs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char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],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ParsedArgs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returnValue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487130EF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396F2082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73EF357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50A41D2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58C00D0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try</w:t>
                      </w:r>
                    </w:p>
                    <w:p w14:paraId="5707F823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67C748FA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returnValue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stoi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]);</w:t>
                      </w:r>
                    </w:p>
                    <w:p w14:paraId="63479F1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DAF5AB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5B38407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catch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exception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180E56EC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792963F6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3ECD877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7039300F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5CF59FB1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5FC26E3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#define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SHOW_TIME(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FUNC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   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</w:t>
                      </w:r>
                      <w:r w:rsidRPr="00651049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456CA74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do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                    </w:t>
                      </w:r>
                      <w:r w:rsidRPr="00651049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745A66AB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{                                                                                       </w:t>
                      </w:r>
                      <w:r w:rsidRPr="00651049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4B21B571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time_point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steady_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clock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now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();   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r w:rsidRPr="00651049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673A8B8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FUNC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              </w:t>
                      </w:r>
                      <w:r w:rsidRPr="00651049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4C07FEA8" w14:textId="18EC4C32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time_point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steady_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clock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now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();   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="00780A73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</w:t>
                      </w:r>
                      <w:r w:rsidRPr="00651049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69C13E7B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auto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timeInUs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duration_cast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microseconds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&gt;(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</w:t>
                      </w:r>
                      <w:r w:rsidRPr="00651049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3586F184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auto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timeInMs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duration_cast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milliseconds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&gt;(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</w:t>
                      </w:r>
                      <w:r w:rsidRPr="00651049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14EC1FF6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 xml:space="preserve">"Time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For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 xml:space="preserve"> Program: {} ≈ {}"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timeInUs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timeInMs</w:t>
                      </w:r>
                      <w:proofErr w:type="spellEnd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  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</w:t>
                      </w:r>
                      <w:r w:rsidRPr="00651049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4192CD06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}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7D042E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BA3B56B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main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char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])</w:t>
                      </w:r>
                    </w:p>
                    <w:p w14:paraId="62739C5E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08429B77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ParsedArgs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args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E52EB7C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parseArgs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args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4E20EA48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FC8BE1F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myLinkedList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33328FAB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for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args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proofErr w:type="spellEnd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++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35BE55E2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61F192DF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myLinkedList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insertAt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B9C51B4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06F70DF5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EDF1FE2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60D6FD90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2CA5CB3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nodes_examined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852FB46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"@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index{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{{}}}: {}; visited {} nodes"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myLinkedList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get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nodes_examined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),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nodes_examined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651049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427E6167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056B965F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B7467D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0BC09F31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myLinkedList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count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()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/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7A7C67B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nodes_examined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A7658E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"@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index{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{{}}}: {}; visited {} nodes"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myLinkedList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get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nodes_examined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),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nodes_examined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651049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293DE8FE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472025F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75DA929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1F2F4C5C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651049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myLinkedList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count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()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4911D51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nodes_examined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E1E9998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"@</w:t>
                      </w:r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index{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{{}}}: {}; visited {} nodes"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myLinkedList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get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651049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651049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nodes_examined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), </w:t>
                      </w:r>
                      <w:proofErr w:type="spellStart"/>
                      <w:r w:rsidRPr="00651049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nodes_examined</w:t>
                      </w:r>
                      <w:proofErr w:type="spellEnd"/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651049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6F74F15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08A1C401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0E91914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651049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651049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973EF61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651049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7FB33147" w14:textId="77777777" w:rsidR="0083605C" w:rsidRPr="00651049" w:rsidRDefault="0083605C" w:rsidP="0083605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8FA8055" w14:textId="77777777" w:rsidR="0083605C" w:rsidRPr="00651049" w:rsidRDefault="0083605C" w:rsidP="0083605C">
                      <w:pPr>
                        <w:spacing w:line="240" w:lineRule="auto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4"/>
        <w:gridCol w:w="888"/>
        <w:gridCol w:w="782"/>
        <w:gridCol w:w="733"/>
        <w:gridCol w:w="873"/>
        <w:gridCol w:w="963"/>
        <w:gridCol w:w="1008"/>
        <w:gridCol w:w="982"/>
        <w:gridCol w:w="1083"/>
        <w:gridCol w:w="984"/>
      </w:tblGrid>
      <w:tr w:rsidR="0078195F" w14:paraId="49093281" w14:textId="25769E33" w:rsidTr="00FD67E9">
        <w:tc>
          <w:tcPr>
            <w:tcW w:w="564" w:type="pct"/>
          </w:tcPr>
          <w:p w14:paraId="41C55BD0" w14:textId="77777777" w:rsidR="0078195F" w:rsidRDefault="0078195F" w:rsidP="0083605C">
            <w:pPr>
              <w:rPr>
                <w:lang w:eastAsia="en-US"/>
              </w:rPr>
            </w:pPr>
          </w:p>
        </w:tc>
        <w:tc>
          <w:tcPr>
            <w:tcW w:w="1240" w:type="pct"/>
            <w:gridSpan w:val="3"/>
          </w:tcPr>
          <w:p w14:paraId="252535D7" w14:textId="2A89C7A5" w:rsidR="0078195F" w:rsidRDefault="0078195F" w:rsidP="00671FBE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First</w:t>
            </w:r>
          </w:p>
        </w:tc>
        <w:tc>
          <w:tcPr>
            <w:tcW w:w="1548" w:type="pct"/>
            <w:gridSpan w:val="3"/>
          </w:tcPr>
          <w:p w14:paraId="311BB4FA" w14:textId="17E4F445" w:rsidR="0078195F" w:rsidRDefault="0078195F" w:rsidP="00671FBE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Middle</w:t>
            </w:r>
          </w:p>
        </w:tc>
        <w:tc>
          <w:tcPr>
            <w:tcW w:w="1649" w:type="pct"/>
            <w:gridSpan w:val="3"/>
          </w:tcPr>
          <w:p w14:paraId="529FD9A7" w14:textId="46E81A61" w:rsidR="0078195F" w:rsidRDefault="0078195F" w:rsidP="00671FBE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Last</w:t>
            </w:r>
          </w:p>
        </w:tc>
      </w:tr>
      <w:tr w:rsidR="0078195F" w14:paraId="7E09CBD6" w14:textId="660050DF" w:rsidTr="00FD67E9">
        <w:tc>
          <w:tcPr>
            <w:tcW w:w="564" w:type="pct"/>
          </w:tcPr>
          <w:p w14:paraId="098FC979" w14:textId="61C20625" w:rsidR="0078195F" w:rsidRDefault="0078195F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N</w:t>
            </w:r>
          </w:p>
        </w:tc>
        <w:tc>
          <w:tcPr>
            <w:tcW w:w="493" w:type="pct"/>
          </w:tcPr>
          <w:p w14:paraId="6C30ED8A" w14:textId="45F25AF4" w:rsidR="0078195F" w:rsidRDefault="0078195F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Big-O</w:t>
            </w:r>
          </w:p>
        </w:tc>
        <w:tc>
          <w:tcPr>
            <w:tcW w:w="346" w:type="pct"/>
          </w:tcPr>
          <w:p w14:paraId="2C15A505" w14:textId="2093B824" w:rsidR="0078195F" w:rsidRDefault="00FD67E9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Visits</w:t>
            </w:r>
          </w:p>
        </w:tc>
        <w:tc>
          <w:tcPr>
            <w:tcW w:w="401" w:type="pct"/>
          </w:tcPr>
          <w:p w14:paraId="687627D1" w14:textId="4D3BC25F" w:rsidR="0078195F" w:rsidRDefault="0078195F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Time</w:t>
            </w:r>
          </w:p>
        </w:tc>
        <w:tc>
          <w:tcPr>
            <w:tcW w:w="476" w:type="pct"/>
          </w:tcPr>
          <w:p w14:paraId="55687B38" w14:textId="27CCC659" w:rsidR="0078195F" w:rsidRDefault="0078195F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Big-O</w:t>
            </w:r>
          </w:p>
        </w:tc>
        <w:tc>
          <w:tcPr>
            <w:tcW w:w="524" w:type="pct"/>
          </w:tcPr>
          <w:p w14:paraId="244BFB59" w14:textId="4D349D17" w:rsidR="0078195F" w:rsidRDefault="00FD67E9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Visits</w:t>
            </w:r>
          </w:p>
        </w:tc>
        <w:tc>
          <w:tcPr>
            <w:tcW w:w="548" w:type="pct"/>
          </w:tcPr>
          <w:p w14:paraId="54591BDC" w14:textId="1674E80A" w:rsidR="0078195F" w:rsidRDefault="0078195F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Time</w:t>
            </w:r>
          </w:p>
        </w:tc>
        <w:tc>
          <w:tcPr>
            <w:tcW w:w="534" w:type="pct"/>
          </w:tcPr>
          <w:p w14:paraId="11F63D4E" w14:textId="3CF9D51D" w:rsidR="0078195F" w:rsidRDefault="0078195F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Big-O</w:t>
            </w:r>
          </w:p>
        </w:tc>
        <w:tc>
          <w:tcPr>
            <w:tcW w:w="588" w:type="pct"/>
          </w:tcPr>
          <w:p w14:paraId="2E9AA71D" w14:textId="75E1C0ED" w:rsidR="0078195F" w:rsidRDefault="00FD67E9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Visits</w:t>
            </w:r>
          </w:p>
        </w:tc>
        <w:tc>
          <w:tcPr>
            <w:tcW w:w="526" w:type="pct"/>
          </w:tcPr>
          <w:p w14:paraId="352B71ED" w14:textId="6DDF09B5" w:rsidR="0078195F" w:rsidRDefault="0078195F" w:rsidP="0078195F">
            <w:pPr>
              <w:rPr>
                <w:lang w:eastAsia="en-US"/>
              </w:rPr>
            </w:pPr>
            <w:r>
              <w:rPr>
                <w:lang w:eastAsia="en-US"/>
              </w:rPr>
              <w:t>Time</w:t>
            </w:r>
          </w:p>
        </w:tc>
      </w:tr>
      <w:tr w:rsidR="00DB2CF1" w14:paraId="59CA414F" w14:textId="61A7C288" w:rsidTr="00FD67E9">
        <w:tc>
          <w:tcPr>
            <w:tcW w:w="564" w:type="pct"/>
          </w:tcPr>
          <w:p w14:paraId="58DDDBCF" w14:textId="56DA7449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tc>
          <w:tcPr>
            <w:tcW w:w="493" w:type="pct"/>
          </w:tcPr>
          <w:p w14:paraId="524672D5" w14:textId="05AF797C" w:rsidR="00DB2CF1" w:rsidRDefault="00DB2CF1" w:rsidP="00DB2CF1">
            <w:pPr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346" w:type="pct"/>
          </w:tcPr>
          <w:p w14:paraId="73B03F06" w14:textId="286DB308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401" w:type="pct"/>
          </w:tcPr>
          <w:p w14:paraId="3A351A7B" w14:textId="009206DB" w:rsidR="00DB2CF1" w:rsidRPr="00631D4E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68</w:t>
            </w:r>
            <w:r>
              <w:rPr>
                <w:lang w:eastAsia="en-US"/>
              </w:rPr>
              <w:sym w:font="Symbol" w:char="F06D"/>
            </w:r>
            <w:r>
              <w:rPr>
                <w:lang w:eastAsia="en-US"/>
              </w:rPr>
              <w:t>s</w:t>
            </w:r>
          </w:p>
        </w:tc>
        <w:tc>
          <w:tcPr>
            <w:tcW w:w="476" w:type="pct"/>
          </w:tcPr>
          <w:p w14:paraId="4B6ECDBA" w14:textId="715A8F37" w:rsidR="00DB2CF1" w:rsidRDefault="00DB2CF1" w:rsidP="00DB2CF1">
            <w:pPr>
              <w:rPr>
                <w:lang w:eastAsia="en-US"/>
              </w:rPr>
            </w:pPr>
            <w:r w:rsidRPr="00631D4E">
              <w:rPr>
                <w:lang w:eastAsia="en-US"/>
              </w:rPr>
              <w:t>O(N)</w:t>
            </w:r>
          </w:p>
        </w:tc>
        <w:tc>
          <w:tcPr>
            <w:tcW w:w="524" w:type="pct"/>
          </w:tcPr>
          <w:p w14:paraId="74D73ED8" w14:textId="6AD6AC91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51</w:t>
            </w:r>
          </w:p>
        </w:tc>
        <w:tc>
          <w:tcPr>
            <w:tcW w:w="548" w:type="pct"/>
          </w:tcPr>
          <w:p w14:paraId="518C702F" w14:textId="18A43352" w:rsidR="00DB2CF1" w:rsidRPr="00914E03" w:rsidRDefault="00EE0A75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9</w:t>
            </w:r>
            <w:r w:rsidR="00DB2CF1" w:rsidRPr="00E96EB0">
              <w:rPr>
                <w:lang w:eastAsia="en-US"/>
              </w:rPr>
              <w:sym w:font="Symbol" w:char="F06D"/>
            </w:r>
            <w:r w:rsidR="00DB2CF1" w:rsidRPr="00E96EB0">
              <w:rPr>
                <w:lang w:eastAsia="en-US"/>
              </w:rPr>
              <w:t>s</w:t>
            </w:r>
          </w:p>
        </w:tc>
        <w:tc>
          <w:tcPr>
            <w:tcW w:w="534" w:type="pct"/>
          </w:tcPr>
          <w:p w14:paraId="0092E25A" w14:textId="5216D8EA" w:rsidR="00DB2CF1" w:rsidRDefault="00DB2CF1" w:rsidP="00DB2CF1">
            <w:pPr>
              <w:rPr>
                <w:lang w:eastAsia="en-US"/>
              </w:rPr>
            </w:pPr>
            <w:r w:rsidRPr="00914E03">
              <w:rPr>
                <w:lang w:eastAsia="en-US"/>
              </w:rPr>
              <w:t>O(N)</w:t>
            </w:r>
          </w:p>
        </w:tc>
        <w:tc>
          <w:tcPr>
            <w:tcW w:w="588" w:type="pct"/>
          </w:tcPr>
          <w:p w14:paraId="1E02502B" w14:textId="35DE26A2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tc>
          <w:tcPr>
            <w:tcW w:w="526" w:type="pct"/>
          </w:tcPr>
          <w:p w14:paraId="7BDEB5D7" w14:textId="032EDDB0" w:rsidR="00DB2CF1" w:rsidRDefault="00EE0A75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9</w:t>
            </w:r>
            <w:r w:rsidR="00DB2CF1" w:rsidRPr="00C95974">
              <w:rPr>
                <w:lang w:eastAsia="en-US"/>
              </w:rPr>
              <w:sym w:font="Symbol" w:char="F06D"/>
            </w:r>
            <w:r w:rsidR="00DB2CF1" w:rsidRPr="00C95974">
              <w:rPr>
                <w:lang w:eastAsia="en-US"/>
              </w:rPr>
              <w:t>s</w:t>
            </w:r>
          </w:p>
        </w:tc>
      </w:tr>
      <w:tr w:rsidR="00DB2CF1" w14:paraId="08EBF957" w14:textId="306F7F74" w:rsidTr="00FD67E9">
        <w:tc>
          <w:tcPr>
            <w:tcW w:w="564" w:type="pct"/>
          </w:tcPr>
          <w:p w14:paraId="3F38682D" w14:textId="0306F2BF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1,000</w:t>
            </w:r>
          </w:p>
        </w:tc>
        <w:tc>
          <w:tcPr>
            <w:tcW w:w="493" w:type="pct"/>
          </w:tcPr>
          <w:p w14:paraId="72015ADD" w14:textId="4E7E614C" w:rsidR="00DB2CF1" w:rsidRDefault="00DB2CF1" w:rsidP="00DB2CF1">
            <w:pPr>
              <w:rPr>
                <w:lang w:eastAsia="en-US"/>
              </w:rPr>
            </w:pPr>
            <w:proofErr w:type="gramStart"/>
            <w:r w:rsidRPr="00071DCC">
              <w:rPr>
                <w:lang w:eastAsia="en-US"/>
              </w:rPr>
              <w:t>O(</w:t>
            </w:r>
            <w:proofErr w:type="gramEnd"/>
            <w:r w:rsidRPr="00071DCC">
              <w:rPr>
                <w:lang w:eastAsia="en-US"/>
              </w:rPr>
              <w:t>1)</w:t>
            </w:r>
          </w:p>
        </w:tc>
        <w:tc>
          <w:tcPr>
            <w:tcW w:w="346" w:type="pct"/>
          </w:tcPr>
          <w:p w14:paraId="3907CC4B" w14:textId="3758168E" w:rsidR="00DB2CF1" w:rsidRDefault="00DB2CF1" w:rsidP="00DB2CF1">
            <w:pPr>
              <w:rPr>
                <w:lang w:eastAsia="en-US"/>
              </w:rPr>
            </w:pPr>
            <w:r w:rsidRPr="009F7BE6">
              <w:rPr>
                <w:lang w:eastAsia="en-US"/>
              </w:rPr>
              <w:t>1</w:t>
            </w:r>
          </w:p>
        </w:tc>
        <w:tc>
          <w:tcPr>
            <w:tcW w:w="401" w:type="pct"/>
          </w:tcPr>
          <w:p w14:paraId="598C7643" w14:textId="5E2E5936" w:rsidR="00DB2CF1" w:rsidRPr="00631D4E" w:rsidRDefault="00EE0A75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54</w:t>
            </w:r>
            <w:r w:rsidR="00DB2CF1" w:rsidRPr="00D31F02">
              <w:rPr>
                <w:lang w:eastAsia="en-US"/>
              </w:rPr>
              <w:sym w:font="Symbol" w:char="F06D"/>
            </w:r>
            <w:r w:rsidR="00DB2CF1" w:rsidRPr="00D31F02">
              <w:rPr>
                <w:lang w:eastAsia="en-US"/>
              </w:rPr>
              <w:t>s</w:t>
            </w:r>
          </w:p>
        </w:tc>
        <w:tc>
          <w:tcPr>
            <w:tcW w:w="476" w:type="pct"/>
          </w:tcPr>
          <w:p w14:paraId="7B352465" w14:textId="5E0DFC14" w:rsidR="00DB2CF1" w:rsidRDefault="00DB2CF1" w:rsidP="00DB2CF1">
            <w:pPr>
              <w:rPr>
                <w:lang w:eastAsia="en-US"/>
              </w:rPr>
            </w:pPr>
            <w:r w:rsidRPr="00631D4E">
              <w:rPr>
                <w:lang w:eastAsia="en-US"/>
              </w:rPr>
              <w:t>O(N)</w:t>
            </w:r>
          </w:p>
        </w:tc>
        <w:tc>
          <w:tcPr>
            <w:tcW w:w="524" w:type="pct"/>
          </w:tcPr>
          <w:p w14:paraId="40C23E03" w14:textId="45B39285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501</w:t>
            </w:r>
          </w:p>
        </w:tc>
        <w:tc>
          <w:tcPr>
            <w:tcW w:w="548" w:type="pct"/>
          </w:tcPr>
          <w:p w14:paraId="6B2C1089" w14:textId="1566EED6" w:rsidR="00DB2CF1" w:rsidRPr="00914E03" w:rsidRDefault="00EE0A75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30</w:t>
            </w:r>
            <w:r w:rsidR="00DB2CF1" w:rsidRPr="00E96EB0">
              <w:rPr>
                <w:lang w:eastAsia="en-US"/>
              </w:rPr>
              <w:sym w:font="Symbol" w:char="F06D"/>
            </w:r>
            <w:r w:rsidR="00DB2CF1" w:rsidRPr="00E96EB0">
              <w:rPr>
                <w:lang w:eastAsia="en-US"/>
              </w:rPr>
              <w:t>s</w:t>
            </w:r>
          </w:p>
        </w:tc>
        <w:tc>
          <w:tcPr>
            <w:tcW w:w="534" w:type="pct"/>
          </w:tcPr>
          <w:p w14:paraId="76D1D493" w14:textId="0B0F75EF" w:rsidR="00DB2CF1" w:rsidRDefault="00DB2CF1" w:rsidP="00DB2CF1">
            <w:pPr>
              <w:rPr>
                <w:lang w:eastAsia="en-US"/>
              </w:rPr>
            </w:pPr>
            <w:r w:rsidRPr="00914E03">
              <w:rPr>
                <w:lang w:eastAsia="en-US"/>
              </w:rPr>
              <w:t>O(N)</w:t>
            </w:r>
          </w:p>
        </w:tc>
        <w:tc>
          <w:tcPr>
            <w:tcW w:w="588" w:type="pct"/>
          </w:tcPr>
          <w:p w14:paraId="6AD50349" w14:textId="30EB0155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1,000</w:t>
            </w:r>
          </w:p>
        </w:tc>
        <w:tc>
          <w:tcPr>
            <w:tcW w:w="526" w:type="pct"/>
          </w:tcPr>
          <w:p w14:paraId="40795B15" w14:textId="1D3789DB" w:rsidR="00DB2CF1" w:rsidRDefault="00EE0A75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43</w:t>
            </w:r>
            <w:r w:rsidR="00DB2CF1" w:rsidRPr="00C95974">
              <w:rPr>
                <w:lang w:eastAsia="en-US"/>
              </w:rPr>
              <w:sym w:font="Symbol" w:char="F06D"/>
            </w:r>
            <w:r w:rsidR="00DB2CF1" w:rsidRPr="00C95974">
              <w:rPr>
                <w:lang w:eastAsia="en-US"/>
              </w:rPr>
              <w:t>s</w:t>
            </w:r>
          </w:p>
        </w:tc>
      </w:tr>
      <w:tr w:rsidR="00DB2CF1" w14:paraId="4CB40B83" w14:textId="4C20E3F5" w:rsidTr="00FD67E9">
        <w:tc>
          <w:tcPr>
            <w:tcW w:w="564" w:type="pct"/>
          </w:tcPr>
          <w:p w14:paraId="5FC92EC8" w14:textId="4D1D828C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10,000</w:t>
            </w:r>
          </w:p>
        </w:tc>
        <w:tc>
          <w:tcPr>
            <w:tcW w:w="493" w:type="pct"/>
          </w:tcPr>
          <w:p w14:paraId="4414A6FE" w14:textId="61678709" w:rsidR="00DB2CF1" w:rsidRDefault="00DB2CF1" w:rsidP="00DB2CF1">
            <w:pPr>
              <w:rPr>
                <w:lang w:eastAsia="en-US"/>
              </w:rPr>
            </w:pPr>
            <w:proofErr w:type="gramStart"/>
            <w:r w:rsidRPr="00071DCC">
              <w:rPr>
                <w:lang w:eastAsia="en-US"/>
              </w:rPr>
              <w:t>O(</w:t>
            </w:r>
            <w:proofErr w:type="gramEnd"/>
            <w:r w:rsidRPr="00071DCC">
              <w:rPr>
                <w:lang w:eastAsia="en-US"/>
              </w:rPr>
              <w:t>1)</w:t>
            </w:r>
          </w:p>
        </w:tc>
        <w:tc>
          <w:tcPr>
            <w:tcW w:w="346" w:type="pct"/>
          </w:tcPr>
          <w:p w14:paraId="67572D2C" w14:textId="4966099F" w:rsidR="00DB2CF1" w:rsidRDefault="00DB2CF1" w:rsidP="00DB2CF1">
            <w:pPr>
              <w:rPr>
                <w:lang w:eastAsia="en-US"/>
              </w:rPr>
            </w:pPr>
            <w:r w:rsidRPr="009F7BE6">
              <w:rPr>
                <w:lang w:eastAsia="en-US"/>
              </w:rPr>
              <w:t>1</w:t>
            </w:r>
          </w:p>
        </w:tc>
        <w:tc>
          <w:tcPr>
            <w:tcW w:w="401" w:type="pct"/>
          </w:tcPr>
          <w:p w14:paraId="5F615E3D" w14:textId="7503B325" w:rsidR="00DB2CF1" w:rsidRPr="00631D4E" w:rsidRDefault="00EE0A75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74</w:t>
            </w:r>
            <w:r w:rsidR="00DB2CF1" w:rsidRPr="00D31F02">
              <w:rPr>
                <w:lang w:eastAsia="en-US"/>
              </w:rPr>
              <w:sym w:font="Symbol" w:char="F06D"/>
            </w:r>
            <w:r w:rsidR="00DB2CF1" w:rsidRPr="00D31F02">
              <w:rPr>
                <w:lang w:eastAsia="en-US"/>
              </w:rPr>
              <w:t>s</w:t>
            </w:r>
          </w:p>
        </w:tc>
        <w:tc>
          <w:tcPr>
            <w:tcW w:w="476" w:type="pct"/>
          </w:tcPr>
          <w:p w14:paraId="166CD517" w14:textId="516D0B8F" w:rsidR="00DB2CF1" w:rsidRDefault="00DB2CF1" w:rsidP="00DB2CF1">
            <w:pPr>
              <w:rPr>
                <w:lang w:eastAsia="en-US"/>
              </w:rPr>
            </w:pPr>
            <w:r w:rsidRPr="00631D4E">
              <w:rPr>
                <w:lang w:eastAsia="en-US"/>
              </w:rPr>
              <w:t>O(N)</w:t>
            </w:r>
          </w:p>
        </w:tc>
        <w:tc>
          <w:tcPr>
            <w:tcW w:w="524" w:type="pct"/>
          </w:tcPr>
          <w:p w14:paraId="6837A09B" w14:textId="63111D02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5,001</w:t>
            </w:r>
          </w:p>
        </w:tc>
        <w:tc>
          <w:tcPr>
            <w:tcW w:w="548" w:type="pct"/>
          </w:tcPr>
          <w:p w14:paraId="3FC4CEE9" w14:textId="3B380821" w:rsidR="00DB2CF1" w:rsidRPr="00914E03" w:rsidRDefault="00EE0A75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178</w:t>
            </w:r>
            <w:r w:rsidR="00DB2CF1" w:rsidRPr="00E96EB0">
              <w:rPr>
                <w:lang w:eastAsia="en-US"/>
              </w:rPr>
              <w:sym w:font="Symbol" w:char="F06D"/>
            </w:r>
            <w:r w:rsidR="00DB2CF1" w:rsidRPr="00E96EB0">
              <w:rPr>
                <w:lang w:eastAsia="en-US"/>
              </w:rPr>
              <w:t>s</w:t>
            </w:r>
          </w:p>
        </w:tc>
        <w:tc>
          <w:tcPr>
            <w:tcW w:w="534" w:type="pct"/>
          </w:tcPr>
          <w:p w14:paraId="39193E90" w14:textId="3B5B7C85" w:rsidR="00DB2CF1" w:rsidRDefault="00DB2CF1" w:rsidP="00DB2CF1">
            <w:pPr>
              <w:rPr>
                <w:lang w:eastAsia="en-US"/>
              </w:rPr>
            </w:pPr>
            <w:r w:rsidRPr="00914E03">
              <w:rPr>
                <w:lang w:eastAsia="en-US"/>
              </w:rPr>
              <w:t>O(N)</w:t>
            </w:r>
          </w:p>
        </w:tc>
        <w:tc>
          <w:tcPr>
            <w:tcW w:w="588" w:type="pct"/>
          </w:tcPr>
          <w:p w14:paraId="1881F581" w14:textId="61D0BF5C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10,000</w:t>
            </w:r>
          </w:p>
        </w:tc>
        <w:tc>
          <w:tcPr>
            <w:tcW w:w="526" w:type="pct"/>
          </w:tcPr>
          <w:p w14:paraId="24D6176E" w14:textId="1E9C864F" w:rsidR="00DB2CF1" w:rsidRDefault="00913C28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322</w:t>
            </w:r>
            <w:r w:rsidR="00DB2CF1" w:rsidRPr="00C95974">
              <w:rPr>
                <w:lang w:eastAsia="en-US"/>
              </w:rPr>
              <w:sym w:font="Symbol" w:char="F06D"/>
            </w:r>
            <w:r w:rsidR="00DB2CF1" w:rsidRPr="00C95974">
              <w:rPr>
                <w:lang w:eastAsia="en-US"/>
              </w:rPr>
              <w:t>s</w:t>
            </w:r>
          </w:p>
        </w:tc>
      </w:tr>
      <w:tr w:rsidR="00DB2CF1" w14:paraId="4CF88179" w14:textId="09854CFF" w:rsidTr="00FD67E9">
        <w:tc>
          <w:tcPr>
            <w:tcW w:w="564" w:type="pct"/>
          </w:tcPr>
          <w:p w14:paraId="532D2ADC" w14:textId="1C9091DF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100,000</w:t>
            </w:r>
          </w:p>
        </w:tc>
        <w:tc>
          <w:tcPr>
            <w:tcW w:w="493" w:type="pct"/>
          </w:tcPr>
          <w:p w14:paraId="06D220F4" w14:textId="5BB449B9" w:rsidR="00DB2CF1" w:rsidRDefault="00DB2CF1" w:rsidP="00DB2CF1">
            <w:pPr>
              <w:rPr>
                <w:lang w:eastAsia="en-US"/>
              </w:rPr>
            </w:pPr>
            <w:proofErr w:type="gramStart"/>
            <w:r w:rsidRPr="00071DCC">
              <w:rPr>
                <w:lang w:eastAsia="en-US"/>
              </w:rPr>
              <w:t>O(</w:t>
            </w:r>
            <w:proofErr w:type="gramEnd"/>
            <w:r w:rsidRPr="00071DCC">
              <w:rPr>
                <w:lang w:eastAsia="en-US"/>
              </w:rPr>
              <w:t>1)</w:t>
            </w:r>
          </w:p>
        </w:tc>
        <w:tc>
          <w:tcPr>
            <w:tcW w:w="346" w:type="pct"/>
          </w:tcPr>
          <w:p w14:paraId="4646DAC0" w14:textId="6A8BEFE7" w:rsidR="00DB2CF1" w:rsidRDefault="00DB2CF1" w:rsidP="00DB2CF1">
            <w:pPr>
              <w:rPr>
                <w:lang w:eastAsia="en-US"/>
              </w:rPr>
            </w:pPr>
            <w:r w:rsidRPr="009F7BE6">
              <w:rPr>
                <w:lang w:eastAsia="en-US"/>
              </w:rPr>
              <w:t>1</w:t>
            </w:r>
          </w:p>
        </w:tc>
        <w:tc>
          <w:tcPr>
            <w:tcW w:w="401" w:type="pct"/>
          </w:tcPr>
          <w:p w14:paraId="6B21B21B" w14:textId="1D0AE89C" w:rsidR="00DB2CF1" w:rsidRPr="00631D4E" w:rsidRDefault="00913C28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77</w:t>
            </w:r>
            <w:r w:rsidR="00DB2CF1" w:rsidRPr="00D31F02">
              <w:rPr>
                <w:lang w:eastAsia="en-US"/>
              </w:rPr>
              <w:sym w:font="Symbol" w:char="F06D"/>
            </w:r>
            <w:r w:rsidR="00DB2CF1" w:rsidRPr="00D31F02">
              <w:rPr>
                <w:lang w:eastAsia="en-US"/>
              </w:rPr>
              <w:t>s</w:t>
            </w:r>
          </w:p>
        </w:tc>
        <w:tc>
          <w:tcPr>
            <w:tcW w:w="476" w:type="pct"/>
          </w:tcPr>
          <w:p w14:paraId="2742D4BD" w14:textId="0B2D7D04" w:rsidR="00DB2CF1" w:rsidRDefault="00DB2CF1" w:rsidP="00DB2CF1">
            <w:pPr>
              <w:rPr>
                <w:lang w:eastAsia="en-US"/>
              </w:rPr>
            </w:pPr>
            <w:r w:rsidRPr="00631D4E">
              <w:rPr>
                <w:lang w:eastAsia="en-US"/>
              </w:rPr>
              <w:t>O(N)</w:t>
            </w:r>
          </w:p>
        </w:tc>
        <w:tc>
          <w:tcPr>
            <w:tcW w:w="524" w:type="pct"/>
          </w:tcPr>
          <w:p w14:paraId="49E81A18" w14:textId="678E19CE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50,001</w:t>
            </w:r>
          </w:p>
        </w:tc>
        <w:tc>
          <w:tcPr>
            <w:tcW w:w="548" w:type="pct"/>
          </w:tcPr>
          <w:p w14:paraId="6A699765" w14:textId="15E33EE5" w:rsidR="00DB2CF1" w:rsidRPr="00914E03" w:rsidRDefault="00913C28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917</w:t>
            </w:r>
            <w:r w:rsidR="00DB2CF1" w:rsidRPr="00E96EB0">
              <w:rPr>
                <w:lang w:eastAsia="en-US"/>
              </w:rPr>
              <w:sym w:font="Symbol" w:char="F06D"/>
            </w:r>
            <w:r w:rsidR="00DB2CF1" w:rsidRPr="00E96EB0">
              <w:rPr>
                <w:lang w:eastAsia="en-US"/>
              </w:rPr>
              <w:t>s</w:t>
            </w:r>
          </w:p>
        </w:tc>
        <w:tc>
          <w:tcPr>
            <w:tcW w:w="534" w:type="pct"/>
          </w:tcPr>
          <w:p w14:paraId="683DF6D7" w14:textId="30DEB244" w:rsidR="00DB2CF1" w:rsidRDefault="00DB2CF1" w:rsidP="00DB2CF1">
            <w:pPr>
              <w:rPr>
                <w:lang w:eastAsia="en-US"/>
              </w:rPr>
            </w:pPr>
            <w:r w:rsidRPr="00914E03">
              <w:rPr>
                <w:lang w:eastAsia="en-US"/>
              </w:rPr>
              <w:t>O(N)</w:t>
            </w:r>
          </w:p>
        </w:tc>
        <w:tc>
          <w:tcPr>
            <w:tcW w:w="588" w:type="pct"/>
          </w:tcPr>
          <w:p w14:paraId="2C337411" w14:textId="043F51A0" w:rsidR="00DB2CF1" w:rsidRDefault="00DB2CF1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100,000</w:t>
            </w:r>
          </w:p>
        </w:tc>
        <w:tc>
          <w:tcPr>
            <w:tcW w:w="526" w:type="pct"/>
          </w:tcPr>
          <w:p w14:paraId="59E79ACB" w14:textId="6B3E0ECE" w:rsidR="00DB2CF1" w:rsidRDefault="00913C28" w:rsidP="00DB2CF1">
            <w:pPr>
              <w:rPr>
                <w:lang w:eastAsia="en-US"/>
              </w:rPr>
            </w:pPr>
            <w:r>
              <w:rPr>
                <w:lang w:eastAsia="en-US"/>
              </w:rPr>
              <w:t>1818</w:t>
            </w:r>
            <w:r w:rsidR="00DB2CF1" w:rsidRPr="00C95974">
              <w:rPr>
                <w:lang w:eastAsia="en-US"/>
              </w:rPr>
              <w:sym w:font="Symbol" w:char="F06D"/>
            </w:r>
            <w:r w:rsidR="00DB2CF1" w:rsidRPr="00C95974">
              <w:rPr>
                <w:lang w:eastAsia="en-US"/>
              </w:rPr>
              <w:t>s</w:t>
            </w:r>
          </w:p>
        </w:tc>
      </w:tr>
    </w:tbl>
    <w:p w14:paraId="6DE8C6EC" w14:textId="77777777" w:rsidR="00243B94" w:rsidRDefault="00243B94" w:rsidP="0083605C">
      <w:pPr>
        <w:rPr>
          <w:b/>
          <w:bCs/>
          <w:lang w:eastAsia="en-US"/>
        </w:rPr>
      </w:pPr>
    </w:p>
    <w:p w14:paraId="43A76728" w14:textId="48044D83" w:rsidR="0064384C" w:rsidRDefault="00243B94" w:rsidP="0064384C">
      <w:pPr>
        <w:rPr>
          <w:i/>
          <w:iCs/>
          <w:u w:val="single"/>
          <w:lang w:eastAsia="en-US"/>
        </w:rPr>
      </w:pPr>
      <w:r w:rsidRPr="00243B94">
        <w:rPr>
          <w:b/>
          <w:bCs/>
          <w:lang w:eastAsia="en-US"/>
        </w:rPr>
        <w:t>Note:</w:t>
      </w:r>
      <w:r>
        <w:rPr>
          <w:b/>
          <w:bCs/>
          <w:lang w:eastAsia="en-US"/>
        </w:rPr>
        <w:t xml:space="preserve"> </w:t>
      </w:r>
      <w:r>
        <w:rPr>
          <w:lang w:eastAsia="en-US"/>
        </w:rPr>
        <w:t>The reason the first access time are sometimes larger is due</w:t>
      </w:r>
      <w:r w:rsidR="00375EF9">
        <w:rPr>
          <w:lang w:eastAsia="en-US"/>
        </w:rPr>
        <w:t xml:space="preserve"> to data not being loaded into cache </w:t>
      </w:r>
      <w:r w:rsidR="00F26896">
        <w:rPr>
          <w:lang w:eastAsia="en-US"/>
        </w:rPr>
        <w:t>etc. Furthermore, calculation</w:t>
      </w:r>
      <w:r w:rsidR="0064384C">
        <w:rPr>
          <w:lang w:eastAsia="en-US"/>
        </w:rPr>
        <w:t xml:space="preserve">s at microseconds scale can lead to noise. </w:t>
      </w:r>
      <w:r w:rsidR="0064384C" w:rsidRPr="0064384C">
        <w:rPr>
          <w:i/>
          <w:iCs/>
          <w:u w:val="single"/>
          <w:lang w:eastAsia="en-US"/>
        </w:rPr>
        <w:t xml:space="preserve">Time for </w:t>
      </w:r>
      <w:proofErr w:type="spellStart"/>
      <w:r w:rsidR="0064384C" w:rsidRPr="0064384C">
        <w:rPr>
          <w:i/>
          <w:iCs/>
          <w:u w:val="single"/>
          <w:lang w:eastAsia="en-US"/>
        </w:rPr>
        <w:t>println</w:t>
      </w:r>
      <w:proofErr w:type="spellEnd"/>
      <w:r w:rsidR="0064384C" w:rsidRPr="0064384C">
        <w:rPr>
          <w:i/>
          <w:iCs/>
          <w:u w:val="single"/>
          <w:lang w:eastAsia="en-US"/>
        </w:rPr>
        <w:t xml:space="preserve"> functions was also included in recorded time as well.</w:t>
      </w:r>
    </w:p>
    <w:p w14:paraId="4FC6E88B" w14:textId="2C524539" w:rsidR="00F66823" w:rsidRPr="00F66823" w:rsidRDefault="00F66823" w:rsidP="00716A79">
      <w:pPr>
        <w:jc w:val="center"/>
        <w:rPr>
          <w:lang w:eastAsia="en-US"/>
        </w:rPr>
      </w:pPr>
    </w:p>
    <w:p w14:paraId="048F862E" w14:textId="08E87DF7" w:rsidR="00E91B8C" w:rsidRPr="00E91B8C" w:rsidRDefault="00E91B8C" w:rsidP="00716A79">
      <w:pPr>
        <w:jc w:val="center"/>
        <w:rPr>
          <w:b/>
          <w:bCs/>
          <w:lang w:eastAsia="en-US"/>
        </w:rPr>
      </w:pPr>
      <w:r w:rsidRPr="00293196">
        <w:rPr>
          <w:b/>
          <w:bCs/>
          <w:lang w:eastAsia="en-US"/>
        </w:rPr>
        <w:t>Screenshots of runtime</w:t>
      </w:r>
    </w:p>
    <w:p w14:paraId="720A61D2" w14:textId="075533D0" w:rsidR="00197A29" w:rsidRDefault="00E91B8C" w:rsidP="00E91B8C">
      <w:pPr>
        <w:jc w:val="center"/>
        <w:rPr>
          <w:lang w:eastAsia="en-US"/>
        </w:rPr>
      </w:pPr>
      <w:r w:rsidRPr="00E91B8C">
        <w:rPr>
          <w:lang w:eastAsia="en-US"/>
        </w:rPr>
        <w:drawing>
          <wp:inline distT="0" distB="0" distL="0" distR="0" wp14:anchorId="6AB16AFB" wp14:editId="408F1E44">
            <wp:extent cx="5486400" cy="4192758"/>
            <wp:effectExtent l="0" t="0" r="0" b="0"/>
            <wp:docPr id="70343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36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1605" w14:textId="77777777" w:rsidR="00243B94" w:rsidRPr="0083605C" w:rsidRDefault="00243B94" w:rsidP="00243B94">
      <w:pPr>
        <w:rPr>
          <w:lang w:eastAsia="en-US"/>
        </w:rPr>
      </w:pPr>
    </w:p>
    <w:p w14:paraId="08B88B2E" w14:textId="77777777" w:rsidR="007C1811" w:rsidRDefault="007C1811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6C28C561" w14:textId="7712CD73" w:rsidR="00942C70" w:rsidRDefault="003A7260" w:rsidP="00025114">
      <w:pPr>
        <w:pStyle w:val="Heading1"/>
      </w:pPr>
      <w:r w:rsidRPr="003A7260">
        <w:lastRenderedPageBreak/>
        <w:t>Task 3:</w:t>
      </w:r>
    </w:p>
    <w:p w14:paraId="6EEDC79B" w14:textId="0CC915CC" w:rsidR="00771312" w:rsidRDefault="00771312" w:rsidP="00771312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1955DEB8" wp14:editId="331DC9E1">
                <wp:extent cx="5943600" cy="6934954"/>
                <wp:effectExtent l="0" t="0" r="12700" b="12065"/>
                <wp:docPr id="13197910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93495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F7DC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&lt;chrono&gt;</w:t>
                            </w:r>
                          </w:p>
                          <w:p w14:paraId="3EC8763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cstdlib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</w:p>
                          <w:p w14:paraId="2B6BBD5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ctime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</w:p>
                          <w:p w14:paraId="5F4AEC7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&lt;print&gt;</w:t>
                            </w:r>
                          </w:p>
                          <w:p w14:paraId="585EB732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&lt;string&gt;</w:t>
                            </w:r>
                          </w:p>
                          <w:p w14:paraId="44A6DFD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0E528E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"linked_list.hpp"</w:t>
                            </w:r>
                          </w:p>
                          <w:p w14:paraId="025FB0F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C14B54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100'000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17BD59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6BED0EF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accessFirst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162460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accessLast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22649DA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accessRandom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1EBDD9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findValue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0A139A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42CE0C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#define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SHOW_TIME(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FUNC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   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28B825D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do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        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3B9039AA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{                                                                           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27010E12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now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();   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6E857DD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FUNC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  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1238740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now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();   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1AC7CD6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auto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microseconds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7E1F4C8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auto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milliseconds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11C85AD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 xml:space="preserve">"Time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 xml:space="preserve"> Program: {} ≈ {}"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  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4E50FA8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}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3A84838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9E735C8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main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char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])</w:t>
                            </w:r>
                          </w:p>
                          <w:p w14:paraId="7606FE4A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0556456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9B18F9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BDF0B92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"Usage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: .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/task-3 --first | --last | --random | --find &lt;value&gt;"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6CBA6DA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DCC9F42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3E068B4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C1B117F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seed rand</w:t>
                            </w:r>
                          </w:p>
                          <w:p w14:paraId="557AE6AA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srand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unsigned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)));</w:t>
                            </w:r>
                          </w:p>
                          <w:p w14:paraId="66EFE41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C0D57FD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];</w:t>
                            </w:r>
                          </w:p>
                          <w:p w14:paraId="46F5496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4B0D8248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04BCEC8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--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748CB9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1EB6254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CC1306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]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A6B5CFA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    // list inserts in reverse order</w:t>
                            </w:r>
                          </w:p>
                          <w:p w14:paraId="73DAB012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    // 4, 3, 2, 1</w:t>
                            </w:r>
                          </w:p>
                          <w:p w14:paraId="27A186CC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insertStart</w:t>
                            </w:r>
                            <w:proofErr w:type="spellEnd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ABCF4E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3E0D50D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FE2FDA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string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operation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];</w:t>
                            </w:r>
                          </w:p>
                          <w:p w14:paraId="622AD12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FA7AAC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operation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"--first"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E50532F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accessFirst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A9434AC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else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operation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"--last"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2B59B6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accessLast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C178DFF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else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operation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"--random"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4EAF1F5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accessRandom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F5327AD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else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operation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"--find"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3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2425D91D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findValue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atoi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]));</w:t>
                            </w:r>
                          </w:p>
                          <w:p w14:paraId="5B06E90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else</w:t>
                            </w:r>
                          </w:p>
                          <w:p w14:paraId="332693ED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"Invalid arguments"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A05B18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7787E5A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delete[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]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4943BA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5C06FC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628CC21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CFDD66C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accessFirst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4117DBA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4B537202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5B49A1B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"Dynamic Array:"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2CE1EBC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];</w:t>
                            </w:r>
                          </w:p>
                          <w:p w14:paraId="287DD4AF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E5514DD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210E5394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DA920D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1C5CD9C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11B77B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get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5CB975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"Singly Linked List:"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E78EC58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{}; visited {} nodes"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300FD7B8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6AD368F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4B6E8B4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AE1B11A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accessLast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F5426E2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0A64904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4EFFEE7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"Dynamic Array:"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4B6B98E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];</w:t>
                            </w:r>
                          </w:p>
                          <w:p w14:paraId="79D4C72D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2EA089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1757D994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042C514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3C8F609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3794FE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get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FFB42F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"Singly Linked List:"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5449C6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{}; visited {} nodes"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542FF3E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4EABD2E2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30C60144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72B6D6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accessRandom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1810471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4383BB7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FBC4922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54E62F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0B37476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"Dynamic Array:"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2BAA0DE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];</w:t>
                            </w:r>
                          </w:p>
                          <w:p w14:paraId="2CBA40D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00552F14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5EFBB8A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9E6D25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271FC093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82B9C0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get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C0C624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"Singly Linked List:"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5221F83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{}; visited {} nodes"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C3BE39D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2098007D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02577808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0A47C5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findValue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143AAC4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4BFB0DC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94C466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7E36100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arrayIndex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B12776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"Dynamic Array:"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E7B523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++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 {</w:t>
                            </w:r>
                          </w:p>
                          <w:p w14:paraId="2C0D801D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]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1CF8AF9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0B75835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arrayIndex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63C2C4C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break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D7C1FF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5DE36E6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90FEC5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"Found {} at index {}"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arrayIndex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2EAADE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301E712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AE6BC5B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20D4BFD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listIndex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CD020E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"Singly Linked List:"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78A0AB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forEach</w:t>
                            </w:r>
                            <w:proofErr w:type="spellEnd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([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](</w:t>
                            </w:r>
                            <w:proofErr w:type="spellStart"/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ConstNode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</w:p>
                          <w:p w14:paraId="05C8EF9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089B10E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3FE41A2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listIndex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CCB1DE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74736C9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520D66E7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7319A5C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});</w:t>
                            </w:r>
                          </w:p>
                          <w:p w14:paraId="74FBB195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C103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C103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"Found {} at index {}"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C103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listIndex</w:t>
                            </w:r>
                            <w:proofErr w:type="spellEnd"/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C103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6D88C20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6C849026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C103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349AEAA1" w14:textId="77777777" w:rsidR="00FC1034" w:rsidRPr="00FC1034" w:rsidRDefault="00FC1034" w:rsidP="00FC103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302C840" w14:textId="77777777" w:rsidR="00771312" w:rsidRPr="00FC1034" w:rsidRDefault="00771312" w:rsidP="00FC103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55DEB8" id="_x0000_s1028" type="#_x0000_t202" style="width:468pt;height:54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" fillcolor="black [3213]" strokeweight=".5pt">
                <v:textbox>
                  <w:txbxContent>
                    <w:p w14:paraId="203F7DC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&lt;chrono&gt;</w:t>
                      </w:r>
                    </w:p>
                    <w:p w14:paraId="3EC8763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cstdlib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&gt;</w:t>
                      </w:r>
                    </w:p>
                    <w:p w14:paraId="2B6BBD5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ctime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&gt;</w:t>
                      </w:r>
                    </w:p>
                    <w:p w14:paraId="5F4AEC7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&lt;print&gt;</w:t>
                      </w:r>
                    </w:p>
                    <w:p w14:paraId="585EB732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&lt;string&gt;</w:t>
                      </w:r>
                    </w:p>
                    <w:p w14:paraId="44A6DFD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0E528E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"linked_list.hpp"</w:t>
                      </w:r>
                    </w:p>
                    <w:p w14:paraId="025FB0F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C14B54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constexpr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100'000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17BD59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6BED0EF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accessFirst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162460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accessLast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22649DA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accessRandom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1EBDD9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findValue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0A139A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42CE0C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#define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SHOW_TIME(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FUNC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   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28B825D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do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        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3B9039AA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{                                                                           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27010E12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time_point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steady_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clock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now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();   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6E857DD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FUNC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  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1238740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time_point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steady_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clock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now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();   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1AC7CD6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auto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timeInUs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duration_cast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microseconds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&gt;(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</w:t>
                      </w:r>
                      <w:r w:rsidRPr="00FC103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7E1F4C8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auto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timeInMs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duration_cast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milliseconds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&gt;(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</w:t>
                      </w:r>
                      <w:r w:rsidRPr="00FC103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11C85AD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 xml:space="preserve">"Time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For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 xml:space="preserve"> Program: {} ≈ {}"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timeInUs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timeInMs</w:t>
                      </w:r>
                      <w:proofErr w:type="spellEnd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  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4E50FA8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}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3A84838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9E735C8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main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char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])</w:t>
                      </w:r>
                    </w:p>
                    <w:p w14:paraId="7606FE4A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0556456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9B18F9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0BDF0B92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"Usage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: .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/task-3 --first | --last | --random | --find &lt;value&gt;"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6CBA6DA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DCC9F42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3E068B4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C1B117F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seed rand</w:t>
                      </w:r>
                    </w:p>
                    <w:p w14:paraId="557AE6AA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srand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unsigned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)));</w:t>
                      </w:r>
                    </w:p>
                    <w:p w14:paraId="66EFE41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C0D57FD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];</w:t>
                      </w:r>
                    </w:p>
                    <w:p w14:paraId="46F5496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4B0D8248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04BCEC8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for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--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748CB9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1EB6254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CC1306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]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A6B5CFA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    // list inserts in reverse order</w:t>
                      </w:r>
                    </w:p>
                    <w:p w14:paraId="73DAB012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    // 4, 3, 2, 1</w:t>
                      </w:r>
                    </w:p>
                    <w:p w14:paraId="27A186CC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insertStart</w:t>
                      </w:r>
                      <w:proofErr w:type="spellEnd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ABCF4E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3E0D50D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FE2FDA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string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operation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];</w:t>
                      </w:r>
                    </w:p>
                    <w:p w14:paraId="622AD12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FA7AAC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operation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"--first"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E50532F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accessFirst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A9434AC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else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operation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"--last"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2B59B6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accessLast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C178DFF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else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operation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"--random"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4EAF1F5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accessRandom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F5327AD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else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operation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"--find"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&amp;&amp;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3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2425D91D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findValue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atoi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]));</w:t>
                      </w:r>
                    </w:p>
                    <w:p w14:paraId="5B06E90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else</w:t>
                      </w:r>
                    </w:p>
                    <w:p w14:paraId="332693ED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"Invalid arguments"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A05B18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7787E5A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delete[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]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4943BA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5C06FC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628CC21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CFDD66C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accessFirst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4117DBA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4B537202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5B49A1B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"Dynamic Array:"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2CE1EBC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];</w:t>
                      </w:r>
                    </w:p>
                    <w:p w14:paraId="287DD4AF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E5514DD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210E5394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DA920D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1C5CD9C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11B77B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get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5CB975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"Singly Linked List:"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E78EC58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{}; visited {} nodes"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300FD7B8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6AD368F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4B6E8B4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AE1B11A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accessLast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F5426E2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0A64904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4EFFEE7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"Dynamic Array:"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4B6B98E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];</w:t>
                      </w:r>
                    </w:p>
                    <w:p w14:paraId="79D4C72D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2EA089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1757D994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042C514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3C8F609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3794FE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get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FFB42F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"Singly Linked List:"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5449C6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{}; visited {} nodes"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542FF3E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4EABD2E2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30C60144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72B6D6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accessRandom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1810471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4383BB7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FBC4922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54E62F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0B37476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"Dynamic Array:"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2BAA0DE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];</w:t>
                      </w:r>
                    </w:p>
                    <w:p w14:paraId="2CBA40D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00552F14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5EFBB8A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9E6D25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271FC093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82B9C0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get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C0C624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"Singly Linked List:"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5221F83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{}; visited {} nodes"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C3BE39D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2098007D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02577808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0A47C5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findValue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143AAC4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4BFB0DC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94C466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7E36100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arrayIndex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B12776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"Dynamic Array:"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E7B523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for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++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 {</w:t>
                      </w:r>
                    </w:p>
                    <w:p w14:paraId="2C0D801D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]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1CF8AF9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{</w:t>
                      </w:r>
                    </w:p>
                    <w:p w14:paraId="0B75835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arrayIndex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63C2C4C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break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D7C1FF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}</w:t>
                      </w:r>
                    </w:p>
                    <w:p w14:paraId="5DE36E6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90FEC5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"Found {} at index {}"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arrayIndex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2EAADE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301E712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AE6BC5B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20D4BFD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listIndex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FC103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CD020E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"Singly Linked List:"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78A0AB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forEach</w:t>
                      </w:r>
                      <w:proofErr w:type="spellEnd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([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](</w:t>
                      </w:r>
                      <w:proofErr w:type="spellStart"/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ConstNode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</w:t>
                      </w:r>
                    </w:p>
                    <w:p w14:paraId="05C8EF9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089B10E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{</w:t>
                      </w:r>
                    </w:p>
                    <w:p w14:paraId="3FE41A2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listIndex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C103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CCB1DE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74736C9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}</w:t>
                      </w:r>
                    </w:p>
                    <w:p w14:paraId="520D66E7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C103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C103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7319A5C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});</w:t>
                      </w:r>
                    </w:p>
                    <w:p w14:paraId="74FBB195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C103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C103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"Found {} at index {}"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C103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listIndex</w:t>
                      </w:r>
                      <w:proofErr w:type="spellEnd"/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C103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6D88C20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6C849026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C103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349AEAA1" w14:textId="77777777" w:rsidR="00FC1034" w:rsidRPr="00FC1034" w:rsidRDefault="00FC1034" w:rsidP="00FC103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302C840" w14:textId="77777777" w:rsidR="00771312" w:rsidRPr="00FC1034" w:rsidRDefault="00771312" w:rsidP="00FC1034">
                      <w:pPr>
                        <w:spacing w:line="240" w:lineRule="auto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0585BC0" w14:textId="254DE3A1" w:rsidR="00FC1034" w:rsidRDefault="00FC1034" w:rsidP="00771312">
      <w:pPr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38226F9B" wp14:editId="417DA41A">
                <wp:extent cx="5943600" cy="8555525"/>
                <wp:effectExtent l="0" t="0" r="12700" b="17145"/>
                <wp:docPr id="7845013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5555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FDCDC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7188FE7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accessFirst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45582A8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3F825CE5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07328C52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"Dynamic Array:"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93DD213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];</w:t>
                            </w:r>
                          </w:p>
                          <w:p w14:paraId="13B0E3CB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041FA1C4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4C8D8676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C6C47CA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110AF1F1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BF0710E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get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22E235F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"Singly Linked List:"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F0F9B99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{}; visited {} nodes"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54D11D3E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755BAA23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589B0004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D5C8AAB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accessLast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240AD91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364F7FA6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22E0D368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"Dynamic Array:"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61AF6ED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];</w:t>
                            </w:r>
                          </w:p>
                          <w:p w14:paraId="737FBA23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0614BAF8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64555EEF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A27E26C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27261CC8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C2AEC6F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get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5BD5EFB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"Singly Linked List:"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CF17204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{}; visited {} nodes"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5AFCB15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740ED757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78682867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EE2E4BD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accessRandom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16E0119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242CFF24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D44C07F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199BFBA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025CF227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"Dynamic Array:"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42C282C2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];</w:t>
                            </w:r>
                          </w:p>
                          <w:p w14:paraId="3B1F217B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3454447A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1FD3B92A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873469E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1968E462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80E33EE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get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3EB1160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"Singly Linked List:"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C06302B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"Value: {}; visited {} nodes"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examined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4472C67A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0234FC88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45C8A873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DF322B7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findValue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33879648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739D0CCA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B0089E8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0EB7721C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arrayIndex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EA15425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"Dynamic Array:"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E25DD37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++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 {</w:t>
                            </w:r>
                          </w:p>
                          <w:p w14:paraId="0DA475A7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]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9424614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7E87793A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arrayIndex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E42B1F6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break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FB20900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7C102EA5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13DA747E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"Found {} at index {}"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arrayIndex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3EB3C5B0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11B3C875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91DE9FA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4BA5DB82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listIndex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4E2F334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"Singly Linked List:"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198D7BA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forEach</w:t>
                            </w:r>
                            <w:proofErr w:type="spellEnd"/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([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](</w:t>
                            </w:r>
                            <w:proofErr w:type="spellStart"/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ConstNode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</w:p>
                          <w:p w14:paraId="5F98B922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010340E5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74DD5393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listIndex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9DC2C0E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E9311D8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2B204F81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196DF02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});</w:t>
                            </w:r>
                          </w:p>
                          <w:p w14:paraId="63F60CB7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716D98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16D98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"Found {} at index {}"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716D98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listIndex</w:t>
                            </w:r>
                            <w:proofErr w:type="spellEnd"/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716D98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152C323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0F14FCD2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716D98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3333B55E" w14:textId="77777777" w:rsidR="00716D98" w:rsidRPr="00716D98" w:rsidRDefault="00716D98" w:rsidP="00716D9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642DE30" w14:textId="77777777" w:rsidR="00FC1034" w:rsidRPr="00716D98" w:rsidRDefault="00FC1034" w:rsidP="00716D98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226F9B" id="_x0000_s1029" type="#_x0000_t202" style="width:468pt;height:67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" fillcolor="black [3213]" strokeweight=".5pt">
                <v:textbox>
                  <w:txbxContent>
                    <w:p w14:paraId="118FDCDC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7188FE7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accessFirst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45582A8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3F825CE5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07328C52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"Dynamic Array:"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93DD213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];</w:t>
                      </w:r>
                    </w:p>
                    <w:p w14:paraId="13B0E3CB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041FA1C4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4C8D8676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C6C47CA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110AF1F1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BF0710E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get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22E235F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"Singly Linked List:"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F0F9B99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{}; visited {} nodes"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54D11D3E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755BAA23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589B0004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D5C8AAB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accessLast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240AD91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364F7FA6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22E0D368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"Dynamic Array:"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61AF6ED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];</w:t>
                      </w:r>
                    </w:p>
                    <w:p w14:paraId="737FBA23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0614BAF8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64555EEF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A27E26C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27261CC8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C2AEC6F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get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5BD5EFB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"Singly Linked List:"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CF17204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{}; visited {} nodes"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5AFCB15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740ED757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78682867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EE2E4BD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accessRandom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16E0119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242CFF24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D44C07F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199BFBA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025CF227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"Dynamic Array:"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42C282C2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];</w:t>
                      </w:r>
                    </w:p>
                    <w:p w14:paraId="3B1F217B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3454447A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1FD3B92A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873469E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1968E462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80E33EE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get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3EB1160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"Singly Linked List:"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C06302B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"Value: {}; visited {} nodes"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examined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4472C67A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0234FC88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45C8A873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DF322B7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findValue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33879648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739D0CCA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B0089E8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0EB7721C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arrayIndex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EA15425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"Dynamic Array:"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E25DD37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716D98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for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++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 {</w:t>
                      </w:r>
                    </w:p>
                    <w:p w14:paraId="0DA475A7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716D98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]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9424614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{</w:t>
                      </w:r>
                    </w:p>
                    <w:p w14:paraId="7E87793A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arrayIndex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E42B1F6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r w:rsidRPr="00716D98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break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FB20900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}</w:t>
                      </w:r>
                    </w:p>
                    <w:p w14:paraId="7C102EA5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13DA747E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"Found {} at index {}"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arrayIndex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3EB3C5B0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11B3C875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91DE9FA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4BA5DB82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listIndex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716D98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4E2F334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"Singly Linked List:"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198D7BA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forEach</w:t>
                      </w:r>
                      <w:proofErr w:type="spellEnd"/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([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](</w:t>
                      </w:r>
                      <w:proofErr w:type="spellStart"/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ConstNode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</w:t>
                      </w:r>
                    </w:p>
                    <w:p w14:paraId="5F98B922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716D98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010340E5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{</w:t>
                      </w:r>
                    </w:p>
                    <w:p w14:paraId="74DD5393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listIndex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716D98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9DC2C0E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r w:rsidRPr="00716D98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E9311D8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}</w:t>
                      </w:r>
                    </w:p>
                    <w:p w14:paraId="2B204F81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716D98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716D98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196DF02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});</w:t>
                      </w:r>
                    </w:p>
                    <w:p w14:paraId="63F60CB7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716D98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716D98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"Found {} at index {}"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716D98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listIndex</w:t>
                      </w:r>
                      <w:proofErr w:type="spellEnd"/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716D98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152C323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0F14FCD2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716D98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3333B55E" w14:textId="77777777" w:rsidR="00716D98" w:rsidRPr="00716D98" w:rsidRDefault="00716D98" w:rsidP="00716D9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642DE30" w14:textId="77777777" w:rsidR="00FC1034" w:rsidRPr="00716D98" w:rsidRDefault="00FC1034" w:rsidP="00716D98">
                      <w:pPr>
                        <w:spacing w:line="240" w:lineRule="auto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E00FC" w14:paraId="37F2508E" w14:textId="77777777" w:rsidTr="00EC1F98">
        <w:tc>
          <w:tcPr>
            <w:tcW w:w="1870" w:type="dxa"/>
          </w:tcPr>
          <w:p w14:paraId="6D94BDC3" w14:textId="77777777" w:rsidR="001E00FC" w:rsidRDefault="001E00FC" w:rsidP="00771312">
            <w:pPr>
              <w:rPr>
                <w:lang w:eastAsia="en-US"/>
              </w:rPr>
            </w:pPr>
          </w:p>
        </w:tc>
        <w:tc>
          <w:tcPr>
            <w:tcW w:w="3740" w:type="dxa"/>
            <w:gridSpan w:val="2"/>
          </w:tcPr>
          <w:p w14:paraId="15E842E4" w14:textId="5BD768BD" w:rsidR="001E00FC" w:rsidRDefault="0078195F" w:rsidP="005B230F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Dynamic Array</w:t>
            </w:r>
          </w:p>
        </w:tc>
        <w:tc>
          <w:tcPr>
            <w:tcW w:w="3740" w:type="dxa"/>
            <w:gridSpan w:val="2"/>
          </w:tcPr>
          <w:p w14:paraId="5A1D7A86" w14:textId="71016B77" w:rsidR="001E00FC" w:rsidRDefault="0078195F" w:rsidP="005B230F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Linked List</w:t>
            </w:r>
          </w:p>
        </w:tc>
      </w:tr>
      <w:tr w:rsidR="001E00FC" w14:paraId="006D140D" w14:textId="77777777" w:rsidTr="001E00FC">
        <w:tc>
          <w:tcPr>
            <w:tcW w:w="1870" w:type="dxa"/>
          </w:tcPr>
          <w:p w14:paraId="5E645E12" w14:textId="52EAA876" w:rsidR="001E00FC" w:rsidRDefault="00255418" w:rsidP="00771312">
            <w:pPr>
              <w:rPr>
                <w:lang w:eastAsia="en-US"/>
              </w:rPr>
            </w:pPr>
            <w:r>
              <w:rPr>
                <w:lang w:eastAsia="en-US"/>
              </w:rPr>
              <w:t>Operation</w:t>
            </w:r>
          </w:p>
        </w:tc>
        <w:tc>
          <w:tcPr>
            <w:tcW w:w="1870" w:type="dxa"/>
          </w:tcPr>
          <w:p w14:paraId="4B79C004" w14:textId="202F04BB" w:rsidR="001E00FC" w:rsidRDefault="0078195F" w:rsidP="00771312">
            <w:pPr>
              <w:rPr>
                <w:lang w:eastAsia="en-US"/>
              </w:rPr>
            </w:pPr>
            <w:r>
              <w:rPr>
                <w:lang w:eastAsia="en-US"/>
              </w:rPr>
              <w:t>Complexity</w:t>
            </w:r>
          </w:p>
        </w:tc>
        <w:tc>
          <w:tcPr>
            <w:tcW w:w="1870" w:type="dxa"/>
          </w:tcPr>
          <w:p w14:paraId="18C82D60" w14:textId="25D56EC8" w:rsidR="001E00FC" w:rsidRDefault="0078195F" w:rsidP="00771312">
            <w:pPr>
              <w:rPr>
                <w:lang w:eastAsia="en-US"/>
              </w:rPr>
            </w:pPr>
            <w:r>
              <w:rPr>
                <w:lang w:eastAsia="en-US"/>
              </w:rPr>
              <w:t>Time</w:t>
            </w:r>
          </w:p>
        </w:tc>
        <w:tc>
          <w:tcPr>
            <w:tcW w:w="1870" w:type="dxa"/>
          </w:tcPr>
          <w:p w14:paraId="52818022" w14:textId="1DBDB6DB" w:rsidR="001E00FC" w:rsidRDefault="0078195F" w:rsidP="00771312">
            <w:pPr>
              <w:rPr>
                <w:lang w:eastAsia="en-US"/>
              </w:rPr>
            </w:pPr>
            <w:r>
              <w:rPr>
                <w:lang w:eastAsia="en-US"/>
              </w:rPr>
              <w:t>Complexity</w:t>
            </w:r>
          </w:p>
        </w:tc>
        <w:tc>
          <w:tcPr>
            <w:tcW w:w="1870" w:type="dxa"/>
          </w:tcPr>
          <w:p w14:paraId="4D1D8466" w14:textId="0D087CA9" w:rsidR="001E00FC" w:rsidRDefault="0078195F" w:rsidP="00771312">
            <w:pPr>
              <w:rPr>
                <w:lang w:eastAsia="en-US"/>
              </w:rPr>
            </w:pPr>
            <w:r>
              <w:rPr>
                <w:lang w:eastAsia="en-US"/>
              </w:rPr>
              <w:t>Time</w:t>
            </w:r>
          </w:p>
        </w:tc>
      </w:tr>
      <w:tr w:rsidR="006350BC" w14:paraId="0F320B6D" w14:textId="77777777" w:rsidTr="001E00FC">
        <w:tc>
          <w:tcPr>
            <w:tcW w:w="1870" w:type="dxa"/>
          </w:tcPr>
          <w:p w14:paraId="20E32B67" w14:textId="79896EAA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First</w:t>
            </w:r>
          </w:p>
        </w:tc>
        <w:tc>
          <w:tcPr>
            <w:tcW w:w="1870" w:type="dxa"/>
          </w:tcPr>
          <w:p w14:paraId="4604CC9C" w14:textId="46B76CA8" w:rsidR="006350BC" w:rsidRDefault="006350BC" w:rsidP="006350BC">
            <w:pPr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412A4D5F" w14:textId="1D9FB349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6</w:t>
            </w:r>
            <w:r>
              <w:rPr>
                <w:lang w:eastAsia="en-US"/>
              </w:rPr>
              <w:t>4</w:t>
            </w:r>
            <w:r>
              <w:rPr>
                <w:lang w:eastAsia="en-US"/>
              </w:rPr>
              <w:sym w:font="Symbol" w:char="F06D"/>
            </w:r>
            <w:r>
              <w:rPr>
                <w:lang w:eastAsia="en-US"/>
              </w:rPr>
              <w:t>s</w:t>
            </w:r>
          </w:p>
        </w:tc>
        <w:tc>
          <w:tcPr>
            <w:tcW w:w="1870" w:type="dxa"/>
          </w:tcPr>
          <w:p w14:paraId="0EE7010B" w14:textId="1919E362" w:rsidR="006350BC" w:rsidRDefault="006350BC" w:rsidP="006350BC">
            <w:pPr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4F1FBA11" w14:textId="57937354" w:rsidR="006350BC" w:rsidRDefault="00260D87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16</w:t>
            </w:r>
            <w:r w:rsidR="006350BC">
              <w:rPr>
                <w:lang w:eastAsia="en-US"/>
              </w:rPr>
              <w:sym w:font="Symbol" w:char="F06D"/>
            </w:r>
            <w:r w:rsidR="006350BC">
              <w:rPr>
                <w:lang w:eastAsia="en-US"/>
              </w:rPr>
              <w:t>s</w:t>
            </w:r>
          </w:p>
        </w:tc>
      </w:tr>
      <w:tr w:rsidR="006350BC" w14:paraId="5149E8A4" w14:textId="77777777" w:rsidTr="001E00FC">
        <w:tc>
          <w:tcPr>
            <w:tcW w:w="1870" w:type="dxa"/>
          </w:tcPr>
          <w:p w14:paraId="0DED01A2" w14:textId="52472E6E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Random</w:t>
            </w:r>
          </w:p>
        </w:tc>
        <w:tc>
          <w:tcPr>
            <w:tcW w:w="1870" w:type="dxa"/>
          </w:tcPr>
          <w:p w14:paraId="58645DB2" w14:textId="7F4DCAB1" w:rsidR="006350BC" w:rsidRDefault="006350BC" w:rsidP="006350BC">
            <w:pPr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1D6B5832" w14:textId="7395059C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5</w:t>
            </w:r>
            <w:r w:rsidR="00260D87">
              <w:rPr>
                <w:lang w:eastAsia="en-US"/>
              </w:rPr>
              <w:t>7</w:t>
            </w:r>
            <w:r w:rsidRPr="00D31F02">
              <w:rPr>
                <w:lang w:eastAsia="en-US"/>
              </w:rPr>
              <w:sym w:font="Symbol" w:char="F06D"/>
            </w:r>
            <w:r w:rsidRPr="00D31F02">
              <w:rPr>
                <w:lang w:eastAsia="en-US"/>
              </w:rPr>
              <w:t>s</w:t>
            </w:r>
          </w:p>
        </w:tc>
        <w:tc>
          <w:tcPr>
            <w:tcW w:w="1870" w:type="dxa"/>
          </w:tcPr>
          <w:p w14:paraId="3A234A89" w14:textId="1134D68F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O(N)</w:t>
            </w:r>
          </w:p>
        </w:tc>
        <w:tc>
          <w:tcPr>
            <w:tcW w:w="1870" w:type="dxa"/>
          </w:tcPr>
          <w:p w14:paraId="76EF3179" w14:textId="189FB3B9" w:rsidR="006350BC" w:rsidRDefault="002B3214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1586</w:t>
            </w:r>
            <w:r w:rsidR="006350BC" w:rsidRPr="00D31F02">
              <w:rPr>
                <w:lang w:eastAsia="en-US"/>
              </w:rPr>
              <w:sym w:font="Symbol" w:char="F06D"/>
            </w:r>
            <w:r w:rsidR="006350BC" w:rsidRPr="00D31F02">
              <w:rPr>
                <w:lang w:eastAsia="en-US"/>
              </w:rPr>
              <w:t>s</w:t>
            </w:r>
          </w:p>
        </w:tc>
      </w:tr>
      <w:tr w:rsidR="006350BC" w14:paraId="4855A1FF" w14:textId="77777777" w:rsidTr="001E00FC">
        <w:tc>
          <w:tcPr>
            <w:tcW w:w="1870" w:type="dxa"/>
          </w:tcPr>
          <w:p w14:paraId="1B6EB4D2" w14:textId="47FEB0DD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Last</w:t>
            </w:r>
          </w:p>
        </w:tc>
        <w:tc>
          <w:tcPr>
            <w:tcW w:w="1870" w:type="dxa"/>
          </w:tcPr>
          <w:p w14:paraId="011B9C95" w14:textId="43089859" w:rsidR="006350BC" w:rsidRDefault="006350BC" w:rsidP="006350BC">
            <w:pPr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1B52ADC3" w14:textId="7F5952CA" w:rsidR="006350BC" w:rsidRDefault="00260D87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85</w:t>
            </w:r>
            <w:r w:rsidR="006350BC" w:rsidRPr="00D31F02">
              <w:rPr>
                <w:lang w:eastAsia="en-US"/>
              </w:rPr>
              <w:sym w:font="Symbol" w:char="F06D"/>
            </w:r>
            <w:r w:rsidR="006350BC" w:rsidRPr="00D31F02">
              <w:rPr>
                <w:lang w:eastAsia="en-US"/>
              </w:rPr>
              <w:t>s</w:t>
            </w:r>
          </w:p>
        </w:tc>
        <w:tc>
          <w:tcPr>
            <w:tcW w:w="1870" w:type="dxa"/>
          </w:tcPr>
          <w:p w14:paraId="4DE0DD12" w14:textId="3317E904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O(N)</w:t>
            </w:r>
          </w:p>
        </w:tc>
        <w:tc>
          <w:tcPr>
            <w:tcW w:w="1870" w:type="dxa"/>
          </w:tcPr>
          <w:p w14:paraId="468DC89A" w14:textId="44751ED6" w:rsidR="006350BC" w:rsidRDefault="002B3214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1644</w:t>
            </w:r>
            <w:r w:rsidR="006350BC" w:rsidRPr="00D31F02">
              <w:rPr>
                <w:lang w:eastAsia="en-US"/>
              </w:rPr>
              <w:sym w:font="Symbol" w:char="F06D"/>
            </w:r>
            <w:r w:rsidR="006350BC" w:rsidRPr="00D31F02">
              <w:rPr>
                <w:lang w:eastAsia="en-US"/>
              </w:rPr>
              <w:t>s</w:t>
            </w:r>
          </w:p>
        </w:tc>
      </w:tr>
      <w:tr w:rsidR="006350BC" w14:paraId="589F8B3F" w14:textId="77777777" w:rsidTr="001E00FC">
        <w:tc>
          <w:tcPr>
            <w:tcW w:w="1870" w:type="dxa"/>
          </w:tcPr>
          <w:p w14:paraId="276B097C" w14:textId="0B0A4007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Find</w:t>
            </w:r>
          </w:p>
        </w:tc>
        <w:tc>
          <w:tcPr>
            <w:tcW w:w="1870" w:type="dxa"/>
          </w:tcPr>
          <w:p w14:paraId="5057A174" w14:textId="63ADAFA3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O(N)</w:t>
            </w:r>
          </w:p>
        </w:tc>
        <w:tc>
          <w:tcPr>
            <w:tcW w:w="1870" w:type="dxa"/>
          </w:tcPr>
          <w:p w14:paraId="4CD9BCF3" w14:textId="42DE7C6E" w:rsidR="006350BC" w:rsidRDefault="00260D87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69</w:t>
            </w:r>
            <w:r w:rsidR="006350BC" w:rsidRPr="00D31F02">
              <w:rPr>
                <w:lang w:eastAsia="en-US"/>
              </w:rPr>
              <w:sym w:font="Symbol" w:char="F06D"/>
            </w:r>
            <w:r w:rsidR="006350BC" w:rsidRPr="00D31F02">
              <w:rPr>
                <w:lang w:eastAsia="en-US"/>
              </w:rPr>
              <w:t>s</w:t>
            </w:r>
          </w:p>
        </w:tc>
        <w:tc>
          <w:tcPr>
            <w:tcW w:w="1870" w:type="dxa"/>
          </w:tcPr>
          <w:p w14:paraId="5832A000" w14:textId="375319B7" w:rsidR="006350BC" w:rsidRDefault="006350BC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O(N)</w:t>
            </w:r>
          </w:p>
        </w:tc>
        <w:tc>
          <w:tcPr>
            <w:tcW w:w="1870" w:type="dxa"/>
          </w:tcPr>
          <w:p w14:paraId="29310528" w14:textId="7589F327" w:rsidR="006350BC" w:rsidRDefault="002B3214" w:rsidP="006350BC">
            <w:pPr>
              <w:rPr>
                <w:lang w:eastAsia="en-US"/>
              </w:rPr>
            </w:pPr>
            <w:r>
              <w:rPr>
                <w:lang w:eastAsia="en-US"/>
              </w:rPr>
              <w:t>12</w:t>
            </w:r>
            <w:r w:rsidR="006350BC" w:rsidRPr="00D31F02">
              <w:rPr>
                <w:lang w:eastAsia="en-US"/>
              </w:rPr>
              <w:sym w:font="Symbol" w:char="F06D"/>
            </w:r>
            <w:r w:rsidR="006350BC" w:rsidRPr="00D31F02">
              <w:rPr>
                <w:lang w:eastAsia="en-US"/>
              </w:rPr>
              <w:t>s</w:t>
            </w:r>
          </w:p>
        </w:tc>
      </w:tr>
    </w:tbl>
    <w:p w14:paraId="3D6C04D3" w14:textId="77777777" w:rsidR="006C5991" w:rsidRDefault="006C5991" w:rsidP="00771312">
      <w:pPr>
        <w:rPr>
          <w:lang w:eastAsia="en-US"/>
        </w:rPr>
      </w:pPr>
    </w:p>
    <w:p w14:paraId="7873B099" w14:textId="77777777" w:rsidR="0035099B" w:rsidRDefault="0035099B" w:rsidP="0035099B">
      <w:pPr>
        <w:rPr>
          <w:i/>
          <w:iCs/>
          <w:u w:val="single"/>
          <w:lang w:eastAsia="en-US"/>
        </w:rPr>
      </w:pPr>
      <w:r w:rsidRPr="00243B94">
        <w:rPr>
          <w:b/>
          <w:bCs/>
          <w:lang w:eastAsia="en-US"/>
        </w:rPr>
        <w:t>Note:</w:t>
      </w:r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The reason the first access time are sometimes larger is due to data not being loaded into cache etc. Furthermore, calculations at microseconds scale can lead to noise. </w:t>
      </w:r>
      <w:r w:rsidRPr="0064384C">
        <w:rPr>
          <w:i/>
          <w:iCs/>
          <w:u w:val="single"/>
          <w:lang w:eastAsia="en-US"/>
        </w:rPr>
        <w:t xml:space="preserve">Time for </w:t>
      </w:r>
      <w:proofErr w:type="spellStart"/>
      <w:r w:rsidRPr="0064384C">
        <w:rPr>
          <w:i/>
          <w:iCs/>
          <w:u w:val="single"/>
          <w:lang w:eastAsia="en-US"/>
        </w:rPr>
        <w:t>println</w:t>
      </w:r>
      <w:proofErr w:type="spellEnd"/>
      <w:r w:rsidRPr="0064384C">
        <w:rPr>
          <w:i/>
          <w:iCs/>
          <w:u w:val="single"/>
          <w:lang w:eastAsia="en-US"/>
        </w:rPr>
        <w:t xml:space="preserve"> functions was also included in recorded time as well.</w:t>
      </w:r>
    </w:p>
    <w:p w14:paraId="094AC6DC" w14:textId="77777777" w:rsidR="0035099B" w:rsidRPr="00F66823" w:rsidRDefault="0035099B" w:rsidP="0035099B">
      <w:pPr>
        <w:jc w:val="center"/>
        <w:rPr>
          <w:lang w:eastAsia="en-US"/>
        </w:rPr>
      </w:pPr>
    </w:p>
    <w:p w14:paraId="7F8C3179" w14:textId="12A9C3C9" w:rsidR="001864BC" w:rsidRPr="0035099B" w:rsidRDefault="0035099B" w:rsidP="0035099B">
      <w:pPr>
        <w:jc w:val="center"/>
        <w:rPr>
          <w:b/>
          <w:bCs/>
          <w:lang w:eastAsia="en-US"/>
        </w:rPr>
      </w:pPr>
      <w:r w:rsidRPr="00293196">
        <w:rPr>
          <w:b/>
          <w:bCs/>
          <w:lang w:eastAsia="en-US"/>
        </w:rPr>
        <w:t>Screenshots of runtime</w:t>
      </w:r>
    </w:p>
    <w:p w14:paraId="469441C0" w14:textId="1AA952E9" w:rsidR="001864BC" w:rsidRPr="00771312" w:rsidRDefault="001864BC" w:rsidP="0035099B">
      <w:pPr>
        <w:jc w:val="center"/>
        <w:rPr>
          <w:lang w:eastAsia="en-US"/>
        </w:rPr>
      </w:pPr>
      <w:r w:rsidRPr="001864BC">
        <w:rPr>
          <w:lang w:eastAsia="en-US"/>
        </w:rPr>
        <w:drawing>
          <wp:inline distT="0" distB="0" distL="0" distR="0" wp14:anchorId="6CDE66FE" wp14:editId="4EC7B70C">
            <wp:extent cx="5486400" cy="4192758"/>
            <wp:effectExtent l="0" t="0" r="0" b="0"/>
            <wp:docPr id="188879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91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243B" w14:textId="77777777" w:rsidR="00FC1034" w:rsidRDefault="00FC1034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06A9A3B0" w14:textId="485CA798" w:rsidR="00025114" w:rsidRDefault="003A7260" w:rsidP="00025114">
      <w:pPr>
        <w:pStyle w:val="Heading1"/>
      </w:pPr>
      <w:r w:rsidRPr="003A7260">
        <w:lastRenderedPageBreak/>
        <w:t xml:space="preserve">Task 4: </w:t>
      </w:r>
    </w:p>
    <w:p w14:paraId="7690C88D" w14:textId="4087872B" w:rsidR="00025114" w:rsidRDefault="00135C14" w:rsidP="00025114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2A595616" wp14:editId="6CE2DEDC">
                <wp:extent cx="5943600" cy="6708618"/>
                <wp:effectExtent l="0" t="0" r="12700" b="10160"/>
                <wp:docPr id="966660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70861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DB3F2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&lt;chrono&gt;</w:t>
                            </w:r>
                          </w:p>
                          <w:p w14:paraId="5CCD21AE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cstdlib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</w:p>
                          <w:p w14:paraId="4491F716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ctime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</w:p>
                          <w:p w14:paraId="2EC0EFE5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&lt;print&gt;</w:t>
                            </w:r>
                          </w:p>
                          <w:p w14:paraId="3ABFE30F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E767922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"linked_list.hpp"</w:t>
                            </w:r>
                          </w:p>
                          <w:p w14:paraId="52120084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7AAA8D7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100'000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91BEE44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F9055FC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#define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SHOW_TIME(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FUNC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   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2F3F6FA0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do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        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2FAA271D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{                                                                           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2DAB6325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now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();   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23075397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FUNC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  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6B1E96D4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now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();   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0F8D2E17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auto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microseconds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362DF190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auto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milliseconds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1B98E68C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 xml:space="preserve">"Time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 xml:space="preserve"> Program: {} ≈ {}"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  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53D15C67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}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1D2C991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E8B739A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main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36DEB011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18153CD7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srand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unsigned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)));</w:t>
                            </w:r>
                          </w:p>
                          <w:p w14:paraId="01CBD495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3A70EC1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headOnlyList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3AEDC58D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pointerList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4EC08EFB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C3A006F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++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82F8693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24AB6F5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7598AA8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headOnlyList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insertStart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129049C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pointerList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insertStart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DA29A45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2053035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C1728F5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4F8B38B0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"Delete last node using only head:"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B0A912E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headOnlyList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removeLast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();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4F705200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23069DFF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FE80ADD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get pointers</w:t>
                            </w:r>
                          </w:p>
                          <w:p w14:paraId="13F5A837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242F6FC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target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E09F371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pointerList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forEach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([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](</w:t>
                            </w:r>
                            <w:proofErr w:type="spellStart"/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NodeLink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</w:p>
                          <w:p w14:paraId="0ECD2459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EF82C31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1C4470A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1E63269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1728AF94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0EE4748B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target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D57BFAD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A613F1D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5FBF31B2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4E264A9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C3C8FEC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});</w:t>
                            </w:r>
                          </w:p>
                          <w:p w14:paraId="7A6A131E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26C638D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23340997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135C14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135C14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135C14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"Delete node with previous and target pointers:"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E60B8E1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target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FA14D1A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delete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target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6A17D594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2F6987A0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E84DE70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A565C4F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135C14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6E2012A5" w14:textId="77777777" w:rsidR="00135C14" w:rsidRPr="00135C14" w:rsidRDefault="00135C14" w:rsidP="00135C14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1E7467A" w14:textId="77777777" w:rsidR="00135C14" w:rsidRPr="00135C14" w:rsidRDefault="00135C14" w:rsidP="00135C1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595616" id="_x0000_s1030" type="#_x0000_t202" style="width:468pt;height:52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" fillcolor="black [3213]" strokeweight=".5pt">
                <v:textbox>
                  <w:txbxContent>
                    <w:p w14:paraId="235DB3F2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&lt;chrono&gt;</w:t>
                      </w:r>
                    </w:p>
                    <w:p w14:paraId="5CCD21AE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cstdlib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&gt;</w:t>
                      </w:r>
                    </w:p>
                    <w:p w14:paraId="4491F716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ctime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&gt;</w:t>
                      </w:r>
                    </w:p>
                    <w:p w14:paraId="2EC0EFE5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&lt;print&gt;</w:t>
                      </w:r>
                    </w:p>
                    <w:p w14:paraId="3ABFE30F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E767922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"linked_list.hpp"</w:t>
                      </w:r>
                    </w:p>
                    <w:p w14:paraId="52120084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7AAA8D7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constexpr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100'000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91BEE44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F9055FC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#define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SHOW_TIME(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FUNC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   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2F3F6FA0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do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        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2FAA271D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{                                                                           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2DAB6325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time_point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steady_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clock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now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();   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23075397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FUNC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  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6B1E96D4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time_point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steady_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clock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now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();   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0F8D2E17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auto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timeInUs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duration_cast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microseconds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&gt;(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</w:t>
                      </w:r>
                      <w:r w:rsidRPr="00135C1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362DF190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auto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timeInMs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duration_cast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milliseconds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&gt;(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</w:t>
                      </w:r>
                      <w:r w:rsidRPr="00135C1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1B98E68C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 xml:space="preserve">"Time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For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 xml:space="preserve"> Program: {} ≈ {}"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timeInUs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timeInMs</w:t>
                      </w:r>
                      <w:proofErr w:type="spellEnd"/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  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53D15C67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} </w:t>
                      </w: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135C1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1D2C991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E8B739A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main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36DEB011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18153CD7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srand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unsigned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)));</w:t>
                      </w:r>
                    </w:p>
                    <w:p w14:paraId="01CBD495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3A70EC1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headOnlyList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3AEDC58D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pointerList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4EC08EFB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C3A006F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for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++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82F8693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024AB6F5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7598AA8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headOnlyList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insertStart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129049C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pointerList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insertStart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DA29A45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12053035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C1728F5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4F8B38B0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"Delete last node using only head:"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B0A912E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headOnlyList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removeLast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();</w:t>
                      </w:r>
                      <w:r w:rsidRPr="00135C1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4F705200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23069DFF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FE80ADD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get pointers</w:t>
                      </w:r>
                    </w:p>
                    <w:p w14:paraId="13F5A837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242F6FC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target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E09F371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pointerList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forEach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([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](</w:t>
                      </w:r>
                      <w:proofErr w:type="spellStart"/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NodeLink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r w:rsidRPr="00135C1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</w:t>
                      </w:r>
                    </w:p>
                    <w:p w14:paraId="0ECD2459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EF82C31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1C4470A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1E63269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1728AF94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{</w:t>
                      </w:r>
                    </w:p>
                    <w:p w14:paraId="0EE4748B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target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D57BFAD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A613F1D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</w:t>
                      </w:r>
                    </w:p>
                    <w:p w14:paraId="5FBF31B2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4E264A9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C3C8FEC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});</w:t>
                      </w:r>
                    </w:p>
                    <w:p w14:paraId="7A6A131E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26C638D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23340997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135C14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135C14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135C14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"Delete node with previous and target pointers:"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E60B8E1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target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FA14D1A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delete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target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  <w:r w:rsidRPr="00135C14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6A17D594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2F6987A0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E84DE70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135C14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135C14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A565C4F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135C14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6E2012A5" w14:textId="77777777" w:rsidR="00135C14" w:rsidRPr="00135C14" w:rsidRDefault="00135C14" w:rsidP="00135C14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1E7467A" w14:textId="77777777" w:rsidR="00135C14" w:rsidRPr="00135C14" w:rsidRDefault="00135C14" w:rsidP="00135C14">
                      <w:pPr>
                        <w:spacing w:line="240" w:lineRule="auto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633C36" w14:textId="0F099D77" w:rsidR="00690DBF" w:rsidRDefault="00690DBF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690DBF" w14:paraId="2876AD46" w14:textId="77777777" w:rsidTr="00690DBF">
        <w:tc>
          <w:tcPr>
            <w:tcW w:w="1667" w:type="pct"/>
          </w:tcPr>
          <w:p w14:paraId="09320F6D" w14:textId="77777777" w:rsidR="00690DBF" w:rsidRDefault="00690DBF" w:rsidP="00C25DB9">
            <w:pPr>
              <w:rPr>
                <w:lang w:eastAsia="en-US"/>
              </w:rPr>
            </w:pPr>
          </w:p>
        </w:tc>
        <w:tc>
          <w:tcPr>
            <w:tcW w:w="3333" w:type="pct"/>
            <w:gridSpan w:val="2"/>
          </w:tcPr>
          <w:p w14:paraId="6086904D" w14:textId="2D984DBE" w:rsidR="00690DBF" w:rsidRDefault="00690DBF" w:rsidP="00C25DB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Linked List</w:t>
            </w:r>
          </w:p>
        </w:tc>
      </w:tr>
      <w:tr w:rsidR="00690DBF" w14:paraId="40308D74" w14:textId="77777777" w:rsidTr="00A91F18">
        <w:tc>
          <w:tcPr>
            <w:tcW w:w="1667" w:type="pct"/>
          </w:tcPr>
          <w:p w14:paraId="6BE216B7" w14:textId="77777777" w:rsidR="00690DBF" w:rsidRDefault="00690DBF" w:rsidP="00C25DB9">
            <w:pPr>
              <w:rPr>
                <w:lang w:eastAsia="en-US"/>
              </w:rPr>
            </w:pPr>
            <w:r>
              <w:rPr>
                <w:lang w:eastAsia="en-US"/>
              </w:rPr>
              <w:t>Operation</w:t>
            </w:r>
          </w:p>
        </w:tc>
        <w:tc>
          <w:tcPr>
            <w:tcW w:w="1667" w:type="pct"/>
          </w:tcPr>
          <w:p w14:paraId="5B8E64D6" w14:textId="77777777" w:rsidR="00690DBF" w:rsidRDefault="00690DBF" w:rsidP="00C25DB9">
            <w:pPr>
              <w:rPr>
                <w:lang w:eastAsia="en-US"/>
              </w:rPr>
            </w:pPr>
            <w:r>
              <w:rPr>
                <w:lang w:eastAsia="en-US"/>
              </w:rPr>
              <w:t>Complexity</w:t>
            </w:r>
          </w:p>
        </w:tc>
        <w:tc>
          <w:tcPr>
            <w:tcW w:w="1666" w:type="pct"/>
          </w:tcPr>
          <w:p w14:paraId="00BF576A" w14:textId="77777777" w:rsidR="00690DBF" w:rsidRDefault="00690DBF" w:rsidP="00C25DB9">
            <w:pPr>
              <w:rPr>
                <w:lang w:eastAsia="en-US"/>
              </w:rPr>
            </w:pPr>
            <w:r>
              <w:rPr>
                <w:lang w:eastAsia="en-US"/>
              </w:rPr>
              <w:t>Time</w:t>
            </w:r>
          </w:p>
        </w:tc>
      </w:tr>
      <w:tr w:rsidR="00690DBF" w14:paraId="143CF227" w14:textId="77777777" w:rsidTr="00A91F18">
        <w:tc>
          <w:tcPr>
            <w:tcW w:w="1667" w:type="pct"/>
          </w:tcPr>
          <w:p w14:paraId="21AF7DF9" w14:textId="16E4B41D" w:rsidR="00690DBF" w:rsidRDefault="00690DBF" w:rsidP="00C25DB9">
            <w:pPr>
              <w:rPr>
                <w:lang w:eastAsia="en-US"/>
              </w:rPr>
            </w:pPr>
            <w:r>
              <w:rPr>
                <w:lang w:eastAsia="en-US"/>
              </w:rPr>
              <w:t>Traversal</w:t>
            </w:r>
          </w:p>
        </w:tc>
        <w:tc>
          <w:tcPr>
            <w:tcW w:w="1667" w:type="pct"/>
          </w:tcPr>
          <w:p w14:paraId="64808356" w14:textId="236EC24E" w:rsidR="00690DBF" w:rsidRDefault="00690DBF" w:rsidP="00C25DB9">
            <w:pPr>
              <w:rPr>
                <w:lang w:eastAsia="en-US"/>
              </w:rPr>
            </w:pPr>
            <w:r>
              <w:rPr>
                <w:lang w:eastAsia="en-US"/>
              </w:rPr>
              <w:t>O(</w:t>
            </w:r>
            <w:r w:rsidR="00A91F18">
              <w:rPr>
                <w:lang w:eastAsia="en-US"/>
              </w:rPr>
              <w:t>N</w:t>
            </w:r>
            <w:r>
              <w:rPr>
                <w:lang w:eastAsia="en-US"/>
              </w:rPr>
              <w:t>)</w:t>
            </w:r>
          </w:p>
        </w:tc>
        <w:tc>
          <w:tcPr>
            <w:tcW w:w="1666" w:type="pct"/>
          </w:tcPr>
          <w:p w14:paraId="313B57D4" w14:textId="1DE49982" w:rsidR="00690DBF" w:rsidRDefault="00A91F18" w:rsidP="00C25DB9">
            <w:pPr>
              <w:rPr>
                <w:lang w:eastAsia="en-US"/>
              </w:rPr>
            </w:pPr>
            <w:r>
              <w:rPr>
                <w:lang w:eastAsia="en-US"/>
              </w:rPr>
              <w:t>2910</w:t>
            </w:r>
            <w:r w:rsidR="00690DBF">
              <w:rPr>
                <w:lang w:eastAsia="en-US"/>
              </w:rPr>
              <w:sym w:font="Symbol" w:char="F06D"/>
            </w:r>
            <w:r w:rsidR="00690DBF">
              <w:rPr>
                <w:lang w:eastAsia="en-US"/>
              </w:rPr>
              <w:t>s</w:t>
            </w:r>
          </w:p>
        </w:tc>
      </w:tr>
      <w:tr w:rsidR="00690DBF" w14:paraId="6BD048F4" w14:textId="77777777" w:rsidTr="00A91F18">
        <w:tc>
          <w:tcPr>
            <w:tcW w:w="1667" w:type="pct"/>
          </w:tcPr>
          <w:p w14:paraId="0122774C" w14:textId="3C980062" w:rsidR="00690DBF" w:rsidRDefault="00690DBF" w:rsidP="00C25DB9">
            <w:pPr>
              <w:rPr>
                <w:lang w:eastAsia="en-US"/>
              </w:rPr>
            </w:pPr>
            <w:r>
              <w:rPr>
                <w:lang w:eastAsia="en-US"/>
              </w:rPr>
              <w:t>Pointer</w:t>
            </w:r>
          </w:p>
        </w:tc>
        <w:tc>
          <w:tcPr>
            <w:tcW w:w="1667" w:type="pct"/>
          </w:tcPr>
          <w:p w14:paraId="224749C5" w14:textId="77777777" w:rsidR="00690DBF" w:rsidRDefault="00690DBF" w:rsidP="00C25DB9">
            <w:pPr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666" w:type="pct"/>
          </w:tcPr>
          <w:p w14:paraId="23E5D606" w14:textId="63356E7A" w:rsidR="00690DBF" w:rsidRDefault="00684D77" w:rsidP="00C25DB9">
            <w:pPr>
              <w:rPr>
                <w:lang w:eastAsia="en-US"/>
              </w:rPr>
            </w:pPr>
            <w:r>
              <w:rPr>
                <w:lang w:eastAsia="en-US"/>
              </w:rPr>
              <w:t>8</w:t>
            </w:r>
            <w:r w:rsidR="00690DBF" w:rsidRPr="00D31F02">
              <w:rPr>
                <w:lang w:eastAsia="en-US"/>
              </w:rPr>
              <w:sym w:font="Symbol" w:char="F06D"/>
            </w:r>
            <w:r w:rsidR="00690DBF" w:rsidRPr="00D31F02">
              <w:rPr>
                <w:lang w:eastAsia="en-US"/>
              </w:rPr>
              <w:t>s</w:t>
            </w:r>
          </w:p>
        </w:tc>
      </w:tr>
    </w:tbl>
    <w:p w14:paraId="78FC2775" w14:textId="77777777" w:rsidR="00A91F18" w:rsidRPr="00F66823" w:rsidRDefault="00A91F18" w:rsidP="00A91F18">
      <w:pPr>
        <w:jc w:val="center"/>
        <w:rPr>
          <w:lang w:eastAsia="en-US"/>
        </w:rPr>
      </w:pPr>
    </w:p>
    <w:p w14:paraId="7C829D60" w14:textId="77777777" w:rsidR="00A91F18" w:rsidRPr="0035099B" w:rsidRDefault="00A91F18" w:rsidP="00A91F18">
      <w:pPr>
        <w:jc w:val="center"/>
        <w:rPr>
          <w:b/>
          <w:bCs/>
          <w:lang w:eastAsia="en-US"/>
        </w:rPr>
      </w:pPr>
      <w:r w:rsidRPr="00293196">
        <w:rPr>
          <w:b/>
          <w:bCs/>
          <w:lang w:eastAsia="en-US"/>
        </w:rPr>
        <w:t>Screenshots of runtime</w:t>
      </w:r>
    </w:p>
    <w:p w14:paraId="39DC5F0A" w14:textId="70202E23" w:rsidR="00A91F18" w:rsidRPr="00771312" w:rsidRDefault="00A91F18" w:rsidP="00A91F18">
      <w:pPr>
        <w:jc w:val="center"/>
        <w:rPr>
          <w:lang w:eastAsia="en-US"/>
        </w:rPr>
      </w:pPr>
      <w:r w:rsidRPr="00A91F18">
        <w:rPr>
          <w:lang w:eastAsia="en-US"/>
        </w:rPr>
        <w:drawing>
          <wp:inline distT="0" distB="0" distL="0" distR="0" wp14:anchorId="1D96E87B" wp14:editId="4451689A">
            <wp:extent cx="5486400" cy="2937803"/>
            <wp:effectExtent l="0" t="0" r="0" b="0"/>
            <wp:docPr id="26314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45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8208" w14:textId="77777777" w:rsidR="005B70BC" w:rsidRDefault="005B70BC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6360ABA1" w14:textId="10454E2E" w:rsidR="005B70BC" w:rsidRDefault="005B70BC" w:rsidP="005B70BC">
      <w:pPr>
        <w:pStyle w:val="Heading1"/>
      </w:pPr>
      <w:r w:rsidRPr="003A7260">
        <w:lastRenderedPageBreak/>
        <w:t xml:space="preserve">Task </w:t>
      </w:r>
      <w:r>
        <w:t>5</w:t>
      </w:r>
      <w:r w:rsidRPr="003A7260">
        <w:t xml:space="preserve">: </w:t>
      </w:r>
    </w:p>
    <w:p w14:paraId="0C0A6F2C" w14:textId="16218870" w:rsidR="005B70BC" w:rsidRDefault="005B70BC" w:rsidP="00025114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1F7BE4D7" wp14:editId="785EE4B1">
                <wp:extent cx="5943600" cy="6373640"/>
                <wp:effectExtent l="0" t="0" r="12700" b="14605"/>
                <wp:docPr id="4687677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736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2373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&lt;chrono&gt;</w:t>
                            </w:r>
                          </w:p>
                          <w:p w14:paraId="1ACD0B7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cstdlib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</w:p>
                          <w:p w14:paraId="473E20A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ctime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</w:p>
                          <w:p w14:paraId="3576D47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&lt;print&gt;</w:t>
                            </w:r>
                          </w:p>
                          <w:p w14:paraId="2AC1F5D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&lt;string&gt;</w:t>
                            </w:r>
                          </w:p>
                          <w:p w14:paraId="6E00B7F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C9EFC9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"linked_list.hpp"</w:t>
                            </w:r>
                          </w:p>
                          <w:p w14:paraId="6A4CEF9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"doubly_linked_list.hpp"</w:t>
                            </w:r>
                          </w:p>
                          <w:p w14:paraId="2491542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656D24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100'000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BCEEE9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CA5465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runSingly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B8960A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runDoubly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DoublyLinkedList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04EFFE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1BD059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#define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SHOW_TIME(...)                                                          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5B8C00D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do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                                                       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25091E8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{                                                                           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69E52CD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();   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17F6CB8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__VA_ARGS__                                                             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71EA476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time_point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steady_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clock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();   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43C1A94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auto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microseconds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7787326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auto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duration_cast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chrono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milliseconds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end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start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18A562B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 xml:space="preserve">"Time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 xml:space="preserve"> Program: {} ≈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timeInUs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timeInMs</w:t>
                            </w:r>
                            <w:proofErr w:type="spellEnd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);   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   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</w:t>
                            </w:r>
                          </w:p>
                          <w:p w14:paraId="1BC8393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   }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B485BD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1F8CF1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main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char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])</w:t>
                            </w:r>
                          </w:p>
                          <w:p w14:paraId="512D091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47C33EA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2847717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7D8080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"Usage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: .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/main --singly | --doubly"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5B866F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E5389B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5D820B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F6B7BB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srand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unsigned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)));</w:t>
                            </w:r>
                          </w:p>
                          <w:p w14:paraId="2975417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25E52D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singly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479CFAA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DoublyLinkedList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doubly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6C492F8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EB27F0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same random integers in both lists</w:t>
                            </w:r>
                          </w:p>
                          <w:p w14:paraId="30C10A8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++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8BE0A6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DA2DD9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C1B327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singly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insertStart</w:t>
                            </w:r>
                            <w:proofErr w:type="spellEnd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A6C8FF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doubly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insertStart</w:t>
                            </w:r>
                            <w:proofErr w:type="spellEnd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51DBFD8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F99F51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05D47E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string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type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];</w:t>
                            </w:r>
                          </w:p>
                          <w:p w14:paraId="259C583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9EFF92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type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"--singly"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06367DE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runSingly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singly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389B37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else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type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"--doubly"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04B6587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runDoubly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doubly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26D63B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else</w:t>
                            </w:r>
                          </w:p>
                          <w:p w14:paraId="1998299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D7F8CB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"Usage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: .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/main --singly | --doubly"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1456D8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F874D8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4B5EF1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2A1FDE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B974C4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66554DA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191CD8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runSingly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01875CB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40FB83E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C004F6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2F3B60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A9A210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current pointer is already available before timing</w:t>
                            </w:r>
                          </w:p>
                          <w:p w14:paraId="65F2BDA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forEach</w:t>
                            </w:r>
                            <w:proofErr w:type="spellEnd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([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NodeLink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</w:p>
                          <w:p w14:paraId="2C62768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86AD29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51ED79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B4237D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1665077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3CDC9B0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6342ED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AF6AD8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46BD46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7C074B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D4B8A7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});</w:t>
                            </w:r>
                          </w:p>
                          <w:p w14:paraId="360CEC1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8C968C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51C44B0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27FAEC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"Next: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2761C51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6CD2DC4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05A1A6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4BB32C7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3BCDB3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F32C9F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0A7ABB5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170908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6665CA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"Previous: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4FFDF81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5D2380D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611B26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FF7245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73AEE0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1ACA987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6948458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4A12C2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After: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0626DC2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1BD7DEA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3850EB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291A9B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927BBC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545B77E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41435C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6610BF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41493F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47D3C0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374B58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0F64E5D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Before: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2CD2553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1C1C700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A02B43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24C80BC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9799A4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9216C3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241579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FC92A7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370154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DED98D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delete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F0D4B9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C19D7B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6765F7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"Deleted"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639A1D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1C036D4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4A834BE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A02B47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runDoubly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DoublyLinkedList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44D29FE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5F4E781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061727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570A82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current pointer is already available before timing</w:t>
                            </w:r>
                          </w:p>
                          <w:p w14:paraId="1DEFBC1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forEach</w:t>
                            </w:r>
                            <w:proofErr w:type="spellEnd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([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DoubleSidedNodeLink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</w:p>
                          <w:p w14:paraId="11102CC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3492A76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792C335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FB986A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B6FF24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10AFB6A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FFE614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CE7E23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});</w:t>
                            </w:r>
                          </w:p>
                          <w:p w14:paraId="06DE8C5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2BA7AB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670360A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7A0B9A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"Next: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3BFEBEE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36EE036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405405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38820CB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02FA54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"Previous: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6EE4368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440C0F6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DB7340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8542CC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046197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4C4BE84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</w:p>
                          <w:p w14:paraId="171A19C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5F5A923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30A771E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22C8F69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2A9ED7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C08589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73C12B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6A7D41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F808B1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After: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5164BA2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20478C3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3DA1BF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16F258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00057D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5836566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</w:p>
                          <w:p w14:paraId="379D86F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314F412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4883D22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04212F1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817EC1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8C9997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911DD1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Before: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0D5AF02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74BAEDB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23F5E0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140606E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642E09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EB0096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1265A5D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098C2E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F7A444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delete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09942C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2A301D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28973A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"Deleted"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6E25FD5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4274FD9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1D31C54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1975A56" w14:textId="77777777" w:rsidR="005B70BC" w:rsidRPr="00FF4CD6" w:rsidRDefault="005B70BC" w:rsidP="00FF4CD6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7BE4D7" id="_x0000_s1031" type="#_x0000_t202" style="width:468pt;height:50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" fillcolor="black [3213]" strokeweight=".5pt">
                <v:textbox>
                  <w:txbxContent>
                    <w:p w14:paraId="29C2373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&lt;chrono&gt;</w:t>
                      </w:r>
                    </w:p>
                    <w:p w14:paraId="1ACD0B7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cstdlib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&gt;</w:t>
                      </w:r>
                    </w:p>
                    <w:p w14:paraId="473E20A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ctime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&gt;</w:t>
                      </w:r>
                    </w:p>
                    <w:p w14:paraId="3576D47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&lt;print&gt;</w:t>
                      </w:r>
                    </w:p>
                    <w:p w14:paraId="2AC1F5D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&lt;string&gt;</w:t>
                      </w:r>
                    </w:p>
                    <w:p w14:paraId="6E00B7F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C9EFC9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"linked_list.hpp"</w:t>
                      </w:r>
                    </w:p>
                    <w:p w14:paraId="6A4CEF9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"doubly_linked_list.hpp"</w:t>
                      </w:r>
                    </w:p>
                    <w:p w14:paraId="2491542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656D24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constexpr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100'000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BCEEE9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CA5465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runSingly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B8960A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runDoubly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DoublyLinkedList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04EFFE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1BD059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#define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SHOW_TIME(...)                                                          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5B8C00D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do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                                                       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25091E8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{                                                                           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69E52CD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time_point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steady_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clock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now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();   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17F6CB8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__VA_ARGS__                                                             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71EA476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time_point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steady_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clock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now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();   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43C1A94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auto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timeInUs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duration_cast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microseconds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&gt;(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</w:t>
                      </w:r>
                      <w:r w:rsidRPr="00FF4CD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7787326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auto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timeInMs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duration_cast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chrono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milliseconds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&gt;(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end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start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</w:t>
                      </w:r>
                      <w:r w:rsidRPr="00FF4CD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18A562B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 xml:space="preserve">"Time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For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 xml:space="preserve"> Program: {} ≈ {}"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timeInUs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timeInMs</w:t>
                      </w:r>
                      <w:proofErr w:type="spellEnd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);   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   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</w:t>
                      </w:r>
                    </w:p>
                    <w:p w14:paraId="1BC8393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   }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B485BD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1F8CF1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main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char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])</w:t>
                      </w:r>
                    </w:p>
                    <w:p w14:paraId="512D091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47C33EA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2847717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57D8080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"Usage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: .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/main --singly | --doubly"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5B866F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E5389B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45D820B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F6B7BB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srand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unsigned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)));</w:t>
                      </w:r>
                    </w:p>
                    <w:p w14:paraId="2975417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25E52D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singly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479CFAA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DoublyLinkedList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doubly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6C492F8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EB27F0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same random integers in both lists</w:t>
                      </w:r>
                    </w:p>
                    <w:p w14:paraId="30C10A8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for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++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8BE0A6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2DA2DD9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C1B327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singly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insertStart</w:t>
                      </w:r>
                      <w:proofErr w:type="spellEnd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A6C8FF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doubly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insertStart</w:t>
                      </w:r>
                      <w:proofErr w:type="spellEnd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51DBFD8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7F99F51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05D47E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string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type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];</w:t>
                      </w:r>
                    </w:p>
                    <w:p w14:paraId="259C583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9EFF92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type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"--singly"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06367DE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runSingly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singly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389B37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else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type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"--doubly"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04B6587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runDoubly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doubly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26D63B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else</w:t>
                      </w:r>
                    </w:p>
                    <w:p w14:paraId="1998299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7D7F8CB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"Usage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: .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/main --singly | --doubly"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1456D8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F874D8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04B5EF1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2A1FDE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B974C4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66554DA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191CD8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runSingly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01875CB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40FB83E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C004F6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2F3B60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A9A210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current pointer is already available before timing</w:t>
                      </w:r>
                    </w:p>
                    <w:p w14:paraId="65F2BDA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forEach</w:t>
                      </w:r>
                      <w:proofErr w:type="spellEnd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([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NodeLink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</w:t>
                      </w:r>
                    </w:p>
                    <w:p w14:paraId="2C62768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86AD29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51ED79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B4237D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/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1665077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{</w:t>
                      </w:r>
                    </w:p>
                    <w:p w14:paraId="3CDC9B0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6342ED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AF6AD8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</w:t>
                      </w:r>
                    </w:p>
                    <w:p w14:paraId="746BD46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7C074B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D4B8A7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});</w:t>
                      </w:r>
                    </w:p>
                    <w:p w14:paraId="360CEC1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8C968C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51C44B0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27FAEC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"Next: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2761C51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6CD2DC4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05A1A6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4BB32C7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3BCDB3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F32C9F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0A7ABB5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170908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6665CA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"Previous: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4FFDF81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5D2380D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611B26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FF7245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73AEE0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1ACA987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6948458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4A12C2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After: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0626DC2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1BD7DEA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3850EB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291A9B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927BBC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545B77E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41435C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6610BF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41493F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47D3C0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374B58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0F64E5D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Before: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2CD2553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1C1C700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A02B43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24C80BC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9799A4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9216C3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241579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FC92A7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370154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DED98D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delete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F0D4B9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C19D7B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6765F7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"Deleted"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639A1D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1C036D4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4A834BE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A02B47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runDoubly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DoublyLinkedList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44D29FE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5F4E781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061727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570A82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current pointer is already available before timing</w:t>
                      </w:r>
                    </w:p>
                    <w:p w14:paraId="1DEFBC1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forEach</w:t>
                      </w:r>
                      <w:proofErr w:type="spellEnd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([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DoubleSidedNodeLink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</w:t>
                      </w:r>
                    </w:p>
                    <w:p w14:paraId="11102CC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/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3492A76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{</w:t>
                      </w:r>
                    </w:p>
                    <w:p w14:paraId="792C335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FB986A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B6FF24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</w:t>
                      </w:r>
                    </w:p>
                    <w:p w14:paraId="10AFB6A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FFE614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CE7E23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});</w:t>
                      </w:r>
                    </w:p>
                    <w:p w14:paraId="06DE8C5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2BA7AB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670360A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7A0B9A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"Next: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3BFEBEE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36EE036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405405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38820CB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02FA54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"Previous: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6EE4368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440C0F6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DB7340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8542CC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046197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4C4BE84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</w:p>
                    <w:p w14:paraId="171A19C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5F5A923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30A771E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22C8F69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2A9ED7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C08589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73C12B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6A7D41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F808B1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After: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5164BA2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20478C3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3DA1BF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16F258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00057D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5836566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</w:p>
                    <w:p w14:paraId="379D86F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314F412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4883D22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04212F1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817EC1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8C9997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911DD1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Before: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0D5AF02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74BAEDB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23F5E0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140606E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642E09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EB0096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1265A5D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098C2E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F7A444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delete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09942C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2A301D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28973A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"Deleted"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6E25FD5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4274FD9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1D31C54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1975A56" w14:textId="77777777" w:rsidR="005B70BC" w:rsidRPr="00FF4CD6" w:rsidRDefault="005B70BC" w:rsidP="00FF4CD6">
                      <w:pPr>
                        <w:spacing w:line="240" w:lineRule="auto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72952F" w14:textId="016F4FD9" w:rsidR="00FF4CD6" w:rsidRDefault="00FF4CD6" w:rsidP="00025114">
      <w:pPr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2656DFFF" wp14:editId="2436A1CE">
                <wp:extent cx="5943600" cy="6953061"/>
                <wp:effectExtent l="0" t="0" r="12700" b="6985"/>
                <wp:docPr id="15527421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95306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B1AD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runSingly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LinkedList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BA1A52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034A833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C99426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E96413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54FCD5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current pointer is already available before timing</w:t>
                            </w:r>
                          </w:p>
                          <w:p w14:paraId="41865D7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forEach</w:t>
                            </w:r>
                            <w:proofErr w:type="spellEnd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([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NodeLink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</w:p>
                          <w:p w14:paraId="5ABBD77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347115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871B15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CAC416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4756B3A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436412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06ED70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73B06A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E7BCEF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EC0F6A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BC38C2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});</w:t>
                            </w:r>
                          </w:p>
                          <w:p w14:paraId="17E3CCF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93C019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2E16DFF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E9AF13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"Next: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5924360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5D387D3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B293B7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57DB27C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D93196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F4238C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0A899C5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C3E775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375FD8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"Previous: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408B2C1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362702E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1A68F7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DDA894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3D0E90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00882D3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033AC2D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051664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After: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4DCCC12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431A2E0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E64CA9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BBDBD7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91AE65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3804269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24A7B6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E6BF50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1EA30D1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03B04F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33BA75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428EB1D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Before: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749F9D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6C01D04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C9FBEF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376D996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head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2A269B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BBF84C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D5494B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0DA0E9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86E961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580C50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delete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8135AC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98DADA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B4CA09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"Deleted"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65B9730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167FD4C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41119C7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BAC95D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runDoubly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DoublyLinkedList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06FC2DD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1376A24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93CB1E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88277B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current pointer is already available before timing</w:t>
                            </w:r>
                          </w:p>
                          <w:p w14:paraId="0036635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forEach</w:t>
                            </w:r>
                            <w:proofErr w:type="spellEnd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([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DoubleSidedNodeLink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</w:p>
                          <w:p w14:paraId="418D061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A2FC79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76090AA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3E9985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386BB0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22C262A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64E4E7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52624B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});</w:t>
                            </w:r>
                          </w:p>
                          <w:p w14:paraId="335B84B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8FFC44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67191F5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9D561F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"Next: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1A1C347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4716B7F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D9C51A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00F6369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099D39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"Previous: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285633C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0E0E017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A5A45E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439463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447753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646777A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</w:p>
                          <w:p w14:paraId="7066D50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34075BB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1955493B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77E70B3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5A51776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98200C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B64B65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1B3547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7BB0EB3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After: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4E2FC3D7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1978EEA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F67D3C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D338C9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DA4A7BD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50C3CA5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</w:p>
                          <w:p w14:paraId="023531F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4DC9739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44654D6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7D57C44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B10EF4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3B7F512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3418690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Before: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03D3FFAF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770486F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3BB5B0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45A07D9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8FF572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6BF8E0C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DB92724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31F868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B793CB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delete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51B1791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B63DC68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10B6D9A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"Deleted"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3E789565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33082579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5A926E5E" w14:textId="77777777" w:rsidR="00FF4CD6" w:rsidRPr="00FF4CD6" w:rsidRDefault="00FF4CD6" w:rsidP="00FF4CD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EA0FD11" w14:textId="77777777" w:rsidR="00FF4CD6" w:rsidRPr="00FF4CD6" w:rsidRDefault="00FF4CD6" w:rsidP="00FF4CD6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56DFFF" id="_x0000_s1032" type="#_x0000_t202" style="width:468pt;height:5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" fillcolor="black [3213]" strokeweight=".5pt">
                <v:textbox>
                  <w:txbxContent>
                    <w:p w14:paraId="07DB1AD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runSingly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LinkedList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BA1A52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034A833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C99426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E96413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54FCD5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current pointer is already available before timing</w:t>
                      </w:r>
                    </w:p>
                    <w:p w14:paraId="41865D7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forEach</w:t>
                      </w:r>
                      <w:proofErr w:type="spellEnd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([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NodeLink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</w:t>
                      </w:r>
                    </w:p>
                    <w:p w14:paraId="5ABBD77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347115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871B15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CAC416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/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4756B3A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{</w:t>
                      </w:r>
                    </w:p>
                    <w:p w14:paraId="6436412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06ED70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73B06A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</w:t>
                      </w:r>
                    </w:p>
                    <w:p w14:paraId="7E7BCEF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EC0F6A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BC38C2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});</w:t>
                      </w:r>
                    </w:p>
                    <w:p w14:paraId="17E3CCF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93C019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2E16DFF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E9AF13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"Next: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5924360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5D387D3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B293B7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57DB27C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D93196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F4238C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0A899C5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C3E775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375FD8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"Previous: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408B2C1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362702E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1A68F7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DDA894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3D0E90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00882D3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033AC2D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051664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After: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4DCCC12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431A2E0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E64CA9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BBDBD7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91AE65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3804269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24A7B6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E6BF50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1EA30D1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03B04F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33BA75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428EB1D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Before: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7749F9D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6C01D04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C9FBEF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376D996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head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2A269B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BBF84C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D5494B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0DA0E9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86E961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580C50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delete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8135AC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98DADA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B4CA09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"Deleted"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65B9730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167FD4C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41119C7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BAC95D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runDoubly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DoublyLinkedList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06FC2DD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1376A24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93CB1E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88277B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current pointer is already available before timing</w:t>
                      </w:r>
                    </w:p>
                    <w:p w14:paraId="0036635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forEach</w:t>
                      </w:r>
                      <w:proofErr w:type="spellEnd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([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DoubleSidedNodeLink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</w:t>
                      </w:r>
                    </w:p>
                    <w:p w14:paraId="418D061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/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A2FC79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{</w:t>
                      </w:r>
                    </w:p>
                    <w:p w14:paraId="76090AA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3E9985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386BB0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</w:t>
                      </w:r>
                    </w:p>
                    <w:p w14:paraId="22C262A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64E4E7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52624B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});</w:t>
                      </w:r>
                    </w:p>
                    <w:p w14:paraId="335B84B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8FFC44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67191F5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9D561F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"Next: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1A1C347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4716B7F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D9C51A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00F6369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099D39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"Previous: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285633C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0E0E017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A5A45E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439463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447753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646777A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</w:p>
                    <w:p w14:paraId="7066D50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34075BB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1955493B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77E70B3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5A51776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98200C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B64B65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1B3547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7BB0EB3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After: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4E2FC3D7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1978EEA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F67D3C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D338C9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DA4A7BD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50C3CA5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</w:p>
                    <w:p w14:paraId="023531F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4DC9739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44654D6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7D57C44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B10EF4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3B7F512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3418690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Before: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03D3FFAF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770486F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3BB5B0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45A07D9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8FF572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6BF8E0C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DB92724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31F868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B793CB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delete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51B1791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B63DC68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10B6D9A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"Deleted"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3E789565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33082579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5A926E5E" w14:textId="77777777" w:rsidR="00FF4CD6" w:rsidRPr="00FF4CD6" w:rsidRDefault="00FF4CD6" w:rsidP="00FF4CD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EA0FD11" w14:textId="77777777" w:rsidR="00FF4CD6" w:rsidRPr="00FF4CD6" w:rsidRDefault="00FF4CD6" w:rsidP="00FF4CD6">
                      <w:pPr>
                        <w:spacing w:line="240" w:lineRule="auto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DE3F6E" w14:textId="779CCC47" w:rsidR="004612E8" w:rsidRDefault="004612E8" w:rsidP="00025114">
      <w:pPr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5555BA60" wp14:editId="3A86DD48">
                <wp:extent cx="5943600" cy="6952615"/>
                <wp:effectExtent l="0" t="0" r="12700" b="6985"/>
                <wp:docPr id="759075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9526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CF3D3" w14:textId="6F815561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runDoubly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DoublyLinkedList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3922A485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010E4502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B7A042B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2FEA011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current pointer is already available before timing</w:t>
                            </w:r>
                          </w:p>
                          <w:p w14:paraId="6D4F853A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list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forEach</w:t>
                            </w:r>
                            <w:proofErr w:type="spellEnd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([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](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DoubleSidedNodeLink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</w:p>
                          <w:p w14:paraId="1EB6EA7C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index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/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A4E6233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5C1A1F7C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136B388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A92604A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3C84E8B3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1DFF17E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false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7406025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});</w:t>
                            </w:r>
                          </w:p>
                          <w:p w14:paraId="1BB5181A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D6A5AD1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442AAE56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46EEBBD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"Next: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1E568AFA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791E6013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D58AF24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6E43C3AE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8B6CE9E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"Previous: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58214629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0F8D66AB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EA86472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D223757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4B1DADA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3625934B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</w:p>
                          <w:p w14:paraId="5A9083A1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75169A17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7F22660E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65B2111C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B4739E8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6857835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9617DEA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C28732B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6D70786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After: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insertAfterValue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22485D6C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4D34C57C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C890A4C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rand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%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20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05D0729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BE88BFA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234EFF17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new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DoubleSidedNode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  <w:proofErr w:type="gramEnd"/>
                          </w:p>
                          <w:p w14:paraId="289CE634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2638325B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,</w:t>
                            </w:r>
                          </w:p>
                          <w:p w14:paraId="54F0A240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2E8D5F3F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08BC03E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newNode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C5AC186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0BEF199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"Inserted Before: {}"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insertBeforeValue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0847373D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2F1EE748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F9B7542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SHOW_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TIME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</w:p>
                          <w:p w14:paraId="19EE3ABC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35000AE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F3710DE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4E8EDF93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next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previous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A23FCD1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1A6C5C7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delete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5FE33B0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current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FF4CD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411E351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D4A8859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FF4CD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F4CD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"Deleted"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  <w:r w:rsidRPr="00FF4CD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4F5D83B7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);</w:t>
                            </w:r>
                          </w:p>
                          <w:p w14:paraId="5192E4F6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FF4CD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0B669746" w14:textId="77777777" w:rsidR="004612E8" w:rsidRPr="00FF4CD6" w:rsidRDefault="004612E8" w:rsidP="004612E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9C60D1A" w14:textId="77777777" w:rsidR="004612E8" w:rsidRPr="00FF4CD6" w:rsidRDefault="004612E8" w:rsidP="004612E8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55BA60" id="_x0000_s1033" type="#_x0000_t202" style="width:468pt;height:54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" fillcolor="black [3213]" strokeweight=".5pt">
                <v:textbox>
                  <w:txbxContent>
                    <w:p w14:paraId="2EFCF3D3" w14:textId="6F815561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runDoubly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DoublyLinkedList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3922A485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010E4502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B7A042B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2FEA011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current pointer is already available before timing</w:t>
                      </w:r>
                    </w:p>
                    <w:p w14:paraId="6D4F853A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list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forEach</w:t>
                      </w:r>
                      <w:proofErr w:type="spellEnd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([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](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DoubleSidedNodeLink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</w:t>
                      </w:r>
                    </w:p>
                    <w:p w14:paraId="1EB6EA7C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index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/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A4E6233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{</w:t>
                      </w:r>
                    </w:p>
                    <w:p w14:paraId="5C1A1F7C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136B388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A92604A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}</w:t>
                      </w:r>
                    </w:p>
                    <w:p w14:paraId="3C84E8B3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1DFF17E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false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7406025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});</w:t>
                      </w:r>
                    </w:p>
                    <w:p w14:paraId="1BB5181A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D6A5AD1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442AAE56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46EEBBD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"Next: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1E568AFA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791E6013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D58AF24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6E43C3AE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8B6CE9E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"Previous: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58214629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0F8D66AB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EA86472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D223757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4B1DADA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3625934B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</w:p>
                    <w:p w14:paraId="5A9083A1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75169A17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7F22660E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65B2111C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B4739E8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6857835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9617DEA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C28732B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6D70786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After: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insertAfterValue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22485D6C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4D34C57C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C890A4C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rand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%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20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05D0729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BE88BFA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234EFF17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new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DoubleSidedNode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  <w:proofErr w:type="gramEnd"/>
                    </w:p>
                    <w:p w14:paraId="289CE634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2638325B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,</w:t>
                      </w:r>
                    </w:p>
                    <w:p w14:paraId="54F0A240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2E8D5F3F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08BC03E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newNode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C5AC186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0BEF199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"Inserted Before: {}"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insertBeforeValue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0847373D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2F1EE748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F9B7542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SHOW_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TIME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</w:p>
                    <w:p w14:paraId="19EE3ABC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35000AE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F3710DE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4E8EDF93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next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previous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A23FCD1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1A6C5C7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delete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5FE33B0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FF4CD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current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FF4CD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FF4CD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411E351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D4A8859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FF4CD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FF4CD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FF4CD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"Deleted"</w:t>
                      </w: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  <w:r w:rsidRPr="00FF4CD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//</w:t>
                      </w:r>
                    </w:p>
                    <w:p w14:paraId="4F5D83B7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);</w:t>
                      </w:r>
                    </w:p>
                    <w:p w14:paraId="5192E4F6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FF4CD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0B669746" w14:textId="77777777" w:rsidR="004612E8" w:rsidRPr="00FF4CD6" w:rsidRDefault="004612E8" w:rsidP="004612E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9C60D1A" w14:textId="77777777" w:rsidR="004612E8" w:rsidRPr="00FF4CD6" w:rsidRDefault="004612E8" w:rsidP="004612E8">
                      <w:pPr>
                        <w:spacing w:line="240" w:lineRule="auto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3CE30A0" w14:textId="77777777" w:rsidR="008744DE" w:rsidRDefault="00B63AC8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744DE" w14:paraId="7D55BE53" w14:textId="77777777" w:rsidTr="004D79A8">
        <w:tc>
          <w:tcPr>
            <w:tcW w:w="1870" w:type="dxa"/>
          </w:tcPr>
          <w:p w14:paraId="6377C937" w14:textId="77777777" w:rsidR="008744DE" w:rsidRDefault="008744DE">
            <w:pPr>
              <w:spacing w:line="278" w:lineRule="auto"/>
              <w:rPr>
                <w:lang w:eastAsia="en-US"/>
              </w:rPr>
            </w:pPr>
          </w:p>
        </w:tc>
        <w:tc>
          <w:tcPr>
            <w:tcW w:w="3740" w:type="dxa"/>
            <w:gridSpan w:val="2"/>
          </w:tcPr>
          <w:p w14:paraId="14386460" w14:textId="4F64E24F" w:rsidR="008744DE" w:rsidRDefault="008744DE" w:rsidP="005203DF">
            <w:pPr>
              <w:spacing w:line="278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Singly</w:t>
            </w:r>
          </w:p>
        </w:tc>
        <w:tc>
          <w:tcPr>
            <w:tcW w:w="3740" w:type="dxa"/>
            <w:gridSpan w:val="2"/>
          </w:tcPr>
          <w:p w14:paraId="197D7748" w14:textId="449EBCBE" w:rsidR="008744DE" w:rsidRDefault="008744DE" w:rsidP="005203DF">
            <w:pPr>
              <w:spacing w:line="278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Double</w:t>
            </w:r>
          </w:p>
        </w:tc>
      </w:tr>
      <w:tr w:rsidR="008744DE" w14:paraId="1D88C759" w14:textId="77777777" w:rsidTr="008744DE">
        <w:tc>
          <w:tcPr>
            <w:tcW w:w="1870" w:type="dxa"/>
          </w:tcPr>
          <w:p w14:paraId="5D7366B1" w14:textId="172BD771" w:rsidR="008744DE" w:rsidRDefault="008744DE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Operation</w:t>
            </w:r>
          </w:p>
        </w:tc>
        <w:tc>
          <w:tcPr>
            <w:tcW w:w="1870" w:type="dxa"/>
          </w:tcPr>
          <w:p w14:paraId="2F378DC3" w14:textId="7F440591" w:rsidR="008744DE" w:rsidRDefault="008744DE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Complexity</w:t>
            </w:r>
          </w:p>
        </w:tc>
        <w:tc>
          <w:tcPr>
            <w:tcW w:w="1870" w:type="dxa"/>
          </w:tcPr>
          <w:p w14:paraId="0146362E" w14:textId="283F1AD5" w:rsidR="008744DE" w:rsidRDefault="008744DE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Time</w:t>
            </w:r>
          </w:p>
        </w:tc>
        <w:tc>
          <w:tcPr>
            <w:tcW w:w="1870" w:type="dxa"/>
          </w:tcPr>
          <w:p w14:paraId="7D9928FF" w14:textId="71D2AC37" w:rsidR="008744DE" w:rsidRDefault="008744DE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Complexity</w:t>
            </w:r>
          </w:p>
        </w:tc>
        <w:tc>
          <w:tcPr>
            <w:tcW w:w="1870" w:type="dxa"/>
          </w:tcPr>
          <w:p w14:paraId="77C6B7DE" w14:textId="0ACDA8E4" w:rsidR="008744DE" w:rsidRDefault="008744DE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Time</w:t>
            </w:r>
          </w:p>
        </w:tc>
      </w:tr>
      <w:tr w:rsidR="005A0089" w14:paraId="5918A0C7" w14:textId="77777777" w:rsidTr="008744DE">
        <w:tc>
          <w:tcPr>
            <w:tcW w:w="1870" w:type="dxa"/>
          </w:tcPr>
          <w:p w14:paraId="23545303" w14:textId="32DB75E0" w:rsidR="005A0089" w:rsidRDefault="005A0089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Next</w:t>
            </w:r>
          </w:p>
        </w:tc>
        <w:tc>
          <w:tcPr>
            <w:tcW w:w="1870" w:type="dxa"/>
          </w:tcPr>
          <w:p w14:paraId="75015DF9" w14:textId="0F099240" w:rsidR="005A0089" w:rsidRDefault="005A0089" w:rsidP="005A0089">
            <w:pPr>
              <w:spacing w:line="278" w:lineRule="auto"/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507F0906" w14:textId="7EC03D7E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73</w:t>
            </w:r>
            <w:r w:rsidR="005A0089" w:rsidRPr="00907D89">
              <w:rPr>
                <w:lang w:eastAsia="en-US"/>
              </w:rPr>
              <w:sym w:font="Symbol" w:char="F06D"/>
            </w:r>
            <w:r w:rsidR="005A0089" w:rsidRPr="00907D89">
              <w:rPr>
                <w:lang w:eastAsia="en-US"/>
              </w:rPr>
              <w:t>s</w:t>
            </w:r>
          </w:p>
        </w:tc>
        <w:tc>
          <w:tcPr>
            <w:tcW w:w="1870" w:type="dxa"/>
          </w:tcPr>
          <w:p w14:paraId="348A16DA" w14:textId="4B29D0FE" w:rsidR="005A0089" w:rsidRDefault="005A0089" w:rsidP="005A0089">
            <w:pPr>
              <w:spacing w:line="278" w:lineRule="auto"/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309B83B6" w14:textId="5A913214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45</w:t>
            </w:r>
            <w:r w:rsidR="005A0089" w:rsidRPr="00884EA4">
              <w:rPr>
                <w:lang w:eastAsia="en-US"/>
              </w:rPr>
              <w:sym w:font="Symbol" w:char="F06D"/>
            </w:r>
            <w:r w:rsidR="005A0089" w:rsidRPr="00884EA4">
              <w:rPr>
                <w:lang w:eastAsia="en-US"/>
              </w:rPr>
              <w:t>s</w:t>
            </w:r>
          </w:p>
        </w:tc>
      </w:tr>
      <w:tr w:rsidR="005A0089" w14:paraId="6D2EC873" w14:textId="77777777" w:rsidTr="008744DE">
        <w:tc>
          <w:tcPr>
            <w:tcW w:w="1870" w:type="dxa"/>
          </w:tcPr>
          <w:p w14:paraId="20DCCCF5" w14:textId="05015BEA" w:rsidR="005A0089" w:rsidRDefault="005A0089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Previous</w:t>
            </w:r>
          </w:p>
        </w:tc>
        <w:tc>
          <w:tcPr>
            <w:tcW w:w="1870" w:type="dxa"/>
          </w:tcPr>
          <w:p w14:paraId="51AFA49A" w14:textId="44383491" w:rsidR="005A0089" w:rsidRDefault="005A0089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O(</w:t>
            </w:r>
            <w:r w:rsidR="00C97BF0">
              <w:rPr>
                <w:lang w:eastAsia="en-US"/>
              </w:rPr>
              <w:t>N</w:t>
            </w:r>
            <w:r>
              <w:rPr>
                <w:lang w:eastAsia="en-US"/>
              </w:rPr>
              <w:t>)</w:t>
            </w:r>
          </w:p>
        </w:tc>
        <w:tc>
          <w:tcPr>
            <w:tcW w:w="1870" w:type="dxa"/>
          </w:tcPr>
          <w:p w14:paraId="5A4A7A5D" w14:textId="080D4556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98</w:t>
            </w:r>
            <w:r w:rsidR="005A0089" w:rsidRPr="00907D89">
              <w:rPr>
                <w:lang w:eastAsia="en-US"/>
              </w:rPr>
              <w:sym w:font="Symbol" w:char="F06D"/>
            </w:r>
            <w:r w:rsidR="005A0089" w:rsidRPr="00907D89">
              <w:rPr>
                <w:lang w:eastAsia="en-US"/>
              </w:rPr>
              <w:t>s</w:t>
            </w:r>
          </w:p>
        </w:tc>
        <w:tc>
          <w:tcPr>
            <w:tcW w:w="1870" w:type="dxa"/>
          </w:tcPr>
          <w:p w14:paraId="76453A7E" w14:textId="1E4376AB" w:rsidR="005A0089" w:rsidRDefault="005A0089" w:rsidP="005A0089">
            <w:pPr>
              <w:spacing w:line="278" w:lineRule="auto"/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58E1E583" w14:textId="69908AD6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6</w:t>
            </w:r>
            <w:r w:rsidR="005A0089" w:rsidRPr="00884EA4">
              <w:rPr>
                <w:lang w:eastAsia="en-US"/>
              </w:rPr>
              <w:sym w:font="Symbol" w:char="F06D"/>
            </w:r>
            <w:r w:rsidR="005A0089" w:rsidRPr="00884EA4">
              <w:rPr>
                <w:lang w:eastAsia="en-US"/>
              </w:rPr>
              <w:t>s</w:t>
            </w:r>
          </w:p>
        </w:tc>
      </w:tr>
      <w:tr w:rsidR="005A0089" w14:paraId="4EF1F8C1" w14:textId="77777777" w:rsidTr="008744DE">
        <w:tc>
          <w:tcPr>
            <w:tcW w:w="1870" w:type="dxa"/>
          </w:tcPr>
          <w:p w14:paraId="36CCD944" w14:textId="01FCD558" w:rsidR="005A0089" w:rsidRDefault="005A0089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Insert After</w:t>
            </w:r>
          </w:p>
        </w:tc>
        <w:tc>
          <w:tcPr>
            <w:tcW w:w="1870" w:type="dxa"/>
          </w:tcPr>
          <w:p w14:paraId="6BB7D859" w14:textId="0F52CA3C" w:rsidR="005A0089" w:rsidRDefault="005A0089" w:rsidP="005A0089">
            <w:pPr>
              <w:spacing w:line="278" w:lineRule="auto"/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06F3B596" w14:textId="57DD9D7B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4</w:t>
            </w:r>
            <w:r w:rsidR="005A0089" w:rsidRPr="00907D89">
              <w:rPr>
                <w:lang w:eastAsia="en-US"/>
              </w:rPr>
              <w:sym w:font="Symbol" w:char="F06D"/>
            </w:r>
            <w:r w:rsidR="005A0089" w:rsidRPr="00907D89">
              <w:rPr>
                <w:lang w:eastAsia="en-US"/>
              </w:rPr>
              <w:t>s</w:t>
            </w:r>
          </w:p>
        </w:tc>
        <w:tc>
          <w:tcPr>
            <w:tcW w:w="1870" w:type="dxa"/>
          </w:tcPr>
          <w:p w14:paraId="4E89FA82" w14:textId="1D2C4229" w:rsidR="005A0089" w:rsidRDefault="005A0089" w:rsidP="005A0089">
            <w:pPr>
              <w:spacing w:line="278" w:lineRule="auto"/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1E5C1DDA" w14:textId="35FF446B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5</w:t>
            </w:r>
            <w:r w:rsidR="005A0089" w:rsidRPr="00884EA4">
              <w:rPr>
                <w:lang w:eastAsia="en-US"/>
              </w:rPr>
              <w:sym w:font="Symbol" w:char="F06D"/>
            </w:r>
            <w:r w:rsidR="005A0089" w:rsidRPr="00884EA4">
              <w:rPr>
                <w:lang w:eastAsia="en-US"/>
              </w:rPr>
              <w:t>s</w:t>
            </w:r>
          </w:p>
        </w:tc>
      </w:tr>
      <w:tr w:rsidR="005A0089" w14:paraId="78858B41" w14:textId="77777777" w:rsidTr="008744DE">
        <w:tc>
          <w:tcPr>
            <w:tcW w:w="1870" w:type="dxa"/>
          </w:tcPr>
          <w:p w14:paraId="33E0E5AC" w14:textId="70735699" w:rsidR="005A0089" w:rsidRDefault="005A0089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Insert Before</w:t>
            </w:r>
          </w:p>
        </w:tc>
        <w:tc>
          <w:tcPr>
            <w:tcW w:w="1870" w:type="dxa"/>
          </w:tcPr>
          <w:p w14:paraId="55D7BDFE" w14:textId="245F4085" w:rsidR="005A0089" w:rsidRDefault="005A0089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O(</w:t>
            </w:r>
            <w:r w:rsidR="00C97BF0">
              <w:rPr>
                <w:lang w:eastAsia="en-US"/>
              </w:rPr>
              <w:t>N</w:t>
            </w:r>
            <w:r>
              <w:rPr>
                <w:lang w:eastAsia="en-US"/>
              </w:rPr>
              <w:t>)</w:t>
            </w:r>
          </w:p>
        </w:tc>
        <w:tc>
          <w:tcPr>
            <w:tcW w:w="1870" w:type="dxa"/>
          </w:tcPr>
          <w:p w14:paraId="50A09031" w14:textId="4E1E4F3C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95</w:t>
            </w:r>
            <w:r w:rsidR="005A0089" w:rsidRPr="00907D89">
              <w:rPr>
                <w:lang w:eastAsia="en-US"/>
              </w:rPr>
              <w:sym w:font="Symbol" w:char="F06D"/>
            </w:r>
            <w:r w:rsidR="005A0089" w:rsidRPr="00907D89">
              <w:rPr>
                <w:lang w:eastAsia="en-US"/>
              </w:rPr>
              <w:t>s</w:t>
            </w:r>
          </w:p>
        </w:tc>
        <w:tc>
          <w:tcPr>
            <w:tcW w:w="1870" w:type="dxa"/>
          </w:tcPr>
          <w:p w14:paraId="3AC87640" w14:textId="45F2CFAC" w:rsidR="005A0089" w:rsidRDefault="005A0089" w:rsidP="005A0089">
            <w:pPr>
              <w:spacing w:line="278" w:lineRule="auto"/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>
              <w:rPr>
                <w:lang w:eastAsia="en-US"/>
              </w:rPr>
              <w:t>1)</w:t>
            </w:r>
          </w:p>
        </w:tc>
        <w:tc>
          <w:tcPr>
            <w:tcW w:w="1870" w:type="dxa"/>
          </w:tcPr>
          <w:p w14:paraId="376D55E9" w14:textId="553FD0E0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4</w:t>
            </w:r>
            <w:r w:rsidR="005A0089" w:rsidRPr="00884EA4">
              <w:rPr>
                <w:lang w:eastAsia="en-US"/>
              </w:rPr>
              <w:sym w:font="Symbol" w:char="F06D"/>
            </w:r>
            <w:r w:rsidR="005A0089" w:rsidRPr="00884EA4">
              <w:rPr>
                <w:lang w:eastAsia="en-US"/>
              </w:rPr>
              <w:t>s</w:t>
            </w:r>
          </w:p>
        </w:tc>
      </w:tr>
      <w:tr w:rsidR="005A0089" w14:paraId="0A623B4C" w14:textId="77777777" w:rsidTr="008744DE">
        <w:tc>
          <w:tcPr>
            <w:tcW w:w="1870" w:type="dxa"/>
          </w:tcPr>
          <w:p w14:paraId="363C44FC" w14:textId="7DB1A277" w:rsidR="005A0089" w:rsidRDefault="005A0089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Delete</w:t>
            </w:r>
          </w:p>
        </w:tc>
        <w:tc>
          <w:tcPr>
            <w:tcW w:w="1870" w:type="dxa"/>
          </w:tcPr>
          <w:p w14:paraId="412F4180" w14:textId="7E6E7534" w:rsidR="005A0089" w:rsidRDefault="005A0089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O(</w:t>
            </w:r>
            <w:r w:rsidR="00C97BF0">
              <w:rPr>
                <w:lang w:eastAsia="en-US"/>
              </w:rPr>
              <w:t>N</w:t>
            </w:r>
            <w:r>
              <w:rPr>
                <w:lang w:eastAsia="en-US"/>
              </w:rPr>
              <w:t>)</w:t>
            </w:r>
          </w:p>
        </w:tc>
        <w:tc>
          <w:tcPr>
            <w:tcW w:w="1870" w:type="dxa"/>
          </w:tcPr>
          <w:p w14:paraId="4CF0B00E" w14:textId="5A214ABA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97</w:t>
            </w:r>
            <w:r w:rsidR="005A0089" w:rsidRPr="00907D89">
              <w:rPr>
                <w:lang w:eastAsia="en-US"/>
              </w:rPr>
              <w:sym w:font="Symbol" w:char="F06D"/>
            </w:r>
            <w:r w:rsidR="005A0089" w:rsidRPr="00907D89">
              <w:rPr>
                <w:lang w:eastAsia="en-US"/>
              </w:rPr>
              <w:t>s</w:t>
            </w:r>
          </w:p>
        </w:tc>
        <w:tc>
          <w:tcPr>
            <w:tcW w:w="1870" w:type="dxa"/>
          </w:tcPr>
          <w:p w14:paraId="489ED9C9" w14:textId="0EF33E5C" w:rsidR="005A0089" w:rsidRDefault="005A0089" w:rsidP="005A0089">
            <w:pPr>
              <w:spacing w:line="278" w:lineRule="auto"/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O(</w:t>
            </w:r>
            <w:proofErr w:type="gramEnd"/>
            <w:r w:rsidR="00F955E1">
              <w:rPr>
                <w:lang w:eastAsia="en-US"/>
              </w:rPr>
              <w:t>1</w:t>
            </w:r>
            <w:r>
              <w:rPr>
                <w:lang w:eastAsia="en-US"/>
              </w:rPr>
              <w:t>)</w:t>
            </w:r>
          </w:p>
        </w:tc>
        <w:tc>
          <w:tcPr>
            <w:tcW w:w="1870" w:type="dxa"/>
          </w:tcPr>
          <w:p w14:paraId="1115BF8D" w14:textId="19F444DD" w:rsidR="005A0089" w:rsidRDefault="00DB754A" w:rsidP="005A0089">
            <w:pPr>
              <w:spacing w:line="278" w:lineRule="auto"/>
              <w:rPr>
                <w:lang w:eastAsia="en-US"/>
              </w:rPr>
            </w:pPr>
            <w:r>
              <w:rPr>
                <w:lang w:eastAsia="en-US"/>
              </w:rPr>
              <w:t>3</w:t>
            </w:r>
            <w:r w:rsidR="005A0089" w:rsidRPr="00884EA4">
              <w:rPr>
                <w:lang w:eastAsia="en-US"/>
              </w:rPr>
              <w:sym w:font="Symbol" w:char="F06D"/>
            </w:r>
            <w:r w:rsidR="005A0089" w:rsidRPr="00884EA4">
              <w:rPr>
                <w:lang w:eastAsia="en-US"/>
              </w:rPr>
              <w:t>s</w:t>
            </w:r>
          </w:p>
        </w:tc>
      </w:tr>
    </w:tbl>
    <w:p w14:paraId="0AA857AB" w14:textId="77777777" w:rsidR="00CF0C6A" w:rsidRDefault="00CF0C6A" w:rsidP="00CF0C6A">
      <w:pPr>
        <w:rPr>
          <w:b/>
          <w:bCs/>
          <w:lang w:eastAsia="en-US"/>
        </w:rPr>
      </w:pPr>
    </w:p>
    <w:p w14:paraId="708FC731" w14:textId="1BC90A99" w:rsidR="00CF0C6A" w:rsidRDefault="00CF0C6A" w:rsidP="00CF0C6A">
      <w:pPr>
        <w:rPr>
          <w:i/>
          <w:iCs/>
          <w:u w:val="single"/>
          <w:lang w:eastAsia="en-US"/>
        </w:rPr>
      </w:pPr>
      <w:r w:rsidRPr="00243B94">
        <w:rPr>
          <w:b/>
          <w:bCs/>
          <w:lang w:eastAsia="en-US"/>
        </w:rPr>
        <w:t>Note:</w:t>
      </w:r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The reason the first access time are sometimes larger is due to data not being loaded into cache etc. Furthermore, calculations at microseconds scale can lead to noise. </w:t>
      </w:r>
      <w:r w:rsidRPr="0064384C">
        <w:rPr>
          <w:i/>
          <w:iCs/>
          <w:u w:val="single"/>
          <w:lang w:eastAsia="en-US"/>
        </w:rPr>
        <w:t xml:space="preserve">Time for </w:t>
      </w:r>
      <w:proofErr w:type="spellStart"/>
      <w:r w:rsidRPr="0064384C">
        <w:rPr>
          <w:i/>
          <w:iCs/>
          <w:u w:val="single"/>
          <w:lang w:eastAsia="en-US"/>
        </w:rPr>
        <w:t>println</w:t>
      </w:r>
      <w:proofErr w:type="spellEnd"/>
      <w:r w:rsidRPr="0064384C">
        <w:rPr>
          <w:i/>
          <w:iCs/>
          <w:u w:val="single"/>
          <w:lang w:eastAsia="en-US"/>
        </w:rPr>
        <w:t xml:space="preserve"> functions was also included in recorded time as well.</w:t>
      </w:r>
    </w:p>
    <w:p w14:paraId="4639EF42" w14:textId="77777777" w:rsidR="00322E69" w:rsidRPr="00F66823" w:rsidRDefault="00322E69" w:rsidP="004432A5">
      <w:pPr>
        <w:rPr>
          <w:lang w:eastAsia="en-US"/>
        </w:rPr>
      </w:pPr>
    </w:p>
    <w:p w14:paraId="0D4F8962" w14:textId="4DF1916C" w:rsidR="00322E69" w:rsidRPr="00322E69" w:rsidRDefault="00322E69" w:rsidP="00322E69">
      <w:pPr>
        <w:jc w:val="center"/>
        <w:rPr>
          <w:b/>
          <w:bCs/>
          <w:lang w:eastAsia="en-US"/>
        </w:rPr>
      </w:pPr>
      <w:r w:rsidRPr="00293196">
        <w:rPr>
          <w:b/>
          <w:bCs/>
          <w:lang w:eastAsia="en-US"/>
        </w:rPr>
        <w:t>Screenshots of runtime</w:t>
      </w:r>
    </w:p>
    <w:p w14:paraId="2058C378" w14:textId="0DF41FE9" w:rsidR="00B63AC8" w:rsidRDefault="00322E69" w:rsidP="00322E69">
      <w:pPr>
        <w:spacing w:line="278" w:lineRule="auto"/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6978E790" wp14:editId="307F6359">
            <wp:extent cx="4572000" cy="2991338"/>
            <wp:effectExtent l="0" t="0" r="0" b="0"/>
            <wp:docPr id="1922166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66262" name="Picture 19221662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0029" w14:textId="793C4DC9" w:rsidR="00FD38DA" w:rsidRDefault="004432A5" w:rsidP="00FD38DA">
      <w:pPr>
        <w:spacing w:line="240" w:lineRule="auto"/>
        <w:rPr>
          <w:lang w:eastAsia="en-US"/>
        </w:rPr>
      </w:pPr>
      <w:r w:rsidRPr="004432A5">
        <w:rPr>
          <w:b/>
          <w:bCs/>
          <w:lang w:eastAsia="en-US"/>
        </w:rPr>
        <w:t>Final Question:</w:t>
      </w:r>
      <w:r>
        <w:rPr>
          <w:b/>
          <w:bCs/>
          <w:lang w:eastAsia="en-US"/>
        </w:rPr>
        <w:t xml:space="preserve"> </w:t>
      </w:r>
      <w:r>
        <w:rPr>
          <w:lang w:eastAsia="en-US"/>
        </w:rPr>
        <w:t xml:space="preserve">The doubly linked list </w:t>
      </w:r>
      <w:r w:rsidR="00933E16">
        <w:rPr>
          <w:lang w:eastAsia="en-US"/>
        </w:rPr>
        <w:t xml:space="preserve">trades the additional memory of storing the previous pointer </w:t>
      </w:r>
      <w:r w:rsidR="000B2107">
        <w:rPr>
          <w:lang w:eastAsia="en-US"/>
        </w:rPr>
        <w:t>to get the previous node in O(1) time complexity.</w:t>
      </w:r>
      <w:r w:rsidR="00FD38DA">
        <w:rPr>
          <w:lang w:eastAsia="en-US"/>
        </w:rPr>
        <w:br/>
        <w:t>Examples:</w:t>
      </w:r>
    </w:p>
    <w:p w14:paraId="7F70154F" w14:textId="107EFE87" w:rsidR="00FD38DA" w:rsidRDefault="005E7F05" w:rsidP="00FD38DA">
      <w:pPr>
        <w:pStyle w:val="ListParagraph"/>
        <w:numPr>
          <w:ilvl w:val="0"/>
          <w:numId w:val="1"/>
        </w:numPr>
        <w:spacing w:line="240" w:lineRule="auto"/>
      </w:pPr>
      <w:r w:rsidRPr="003D59D8">
        <w:rPr>
          <w:b/>
          <w:bCs/>
        </w:rPr>
        <w:t>Moving the Previous Node:</w:t>
      </w:r>
      <w:r>
        <w:t xml:space="preserve"> </w:t>
      </w:r>
      <w:r w:rsidR="0088450F">
        <w:t>In singly linked list moving to the previous node requires traversal from the head to that point, while in doubly linked list, we can just use the pointer of that node</w:t>
      </w:r>
    </w:p>
    <w:p w14:paraId="755A0FE9" w14:textId="23FE1415" w:rsidR="00FD38DA" w:rsidRPr="004432A5" w:rsidRDefault="00E909B1" w:rsidP="00FD38DA">
      <w:pPr>
        <w:pStyle w:val="ListParagraph"/>
        <w:numPr>
          <w:ilvl w:val="0"/>
          <w:numId w:val="1"/>
        </w:numPr>
        <w:spacing w:line="240" w:lineRule="auto"/>
      </w:pPr>
      <w:r w:rsidRPr="003D59D8">
        <w:rPr>
          <w:b/>
          <w:bCs/>
        </w:rPr>
        <w:t>Deleting a Node:</w:t>
      </w:r>
      <w:r>
        <w:t xml:space="preserve"> To delete a node, the pointer references for previous and last node must be changed, doing this in singly linked list requires </w:t>
      </w:r>
      <w:r w:rsidR="003D59D8">
        <w:t>traversal from head as discussed, while in doubly linked list, we can use the previous pointers in the node.</w:t>
      </w:r>
    </w:p>
    <w:sectPr w:rsidR="00FD38DA" w:rsidRPr="004432A5" w:rsidSect="00226A0D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D37C8A" w14:textId="77777777" w:rsidR="00963210" w:rsidRDefault="00963210" w:rsidP="00D47962">
      <w:pPr>
        <w:spacing w:after="0" w:line="240" w:lineRule="auto"/>
      </w:pPr>
      <w:r>
        <w:separator/>
      </w:r>
    </w:p>
  </w:endnote>
  <w:endnote w:type="continuationSeparator" w:id="0">
    <w:p w14:paraId="47D128CC" w14:textId="77777777" w:rsidR="00963210" w:rsidRDefault="00963210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3E1982B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097A1D8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86D0D20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9D3C13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399CF9" w14:textId="77777777" w:rsidR="00963210" w:rsidRDefault="00963210" w:rsidP="00D47962">
      <w:pPr>
        <w:spacing w:after="0" w:line="240" w:lineRule="auto"/>
      </w:pPr>
      <w:r>
        <w:separator/>
      </w:r>
    </w:p>
  </w:footnote>
  <w:footnote w:type="continuationSeparator" w:id="0">
    <w:p w14:paraId="59CF3DF1" w14:textId="77777777" w:rsidR="00963210" w:rsidRDefault="00963210" w:rsidP="00D47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252890"/>
    <w:multiLevelType w:val="hybridMultilevel"/>
    <w:tmpl w:val="04FCB392"/>
    <w:lvl w:ilvl="0" w:tplc="8B4AFB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4219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E0"/>
    <w:rsid w:val="00025114"/>
    <w:rsid w:val="000B2107"/>
    <w:rsid w:val="000C0C90"/>
    <w:rsid w:val="000F2704"/>
    <w:rsid w:val="00127B6E"/>
    <w:rsid w:val="00135C14"/>
    <w:rsid w:val="00167B7A"/>
    <w:rsid w:val="0017103D"/>
    <w:rsid w:val="001864BC"/>
    <w:rsid w:val="00197A29"/>
    <w:rsid w:val="001D1F9D"/>
    <w:rsid w:val="001E00FC"/>
    <w:rsid w:val="001F51E2"/>
    <w:rsid w:val="00223231"/>
    <w:rsid w:val="00226A0D"/>
    <w:rsid w:val="00237B5F"/>
    <w:rsid w:val="00243B94"/>
    <w:rsid w:val="00244551"/>
    <w:rsid w:val="00255418"/>
    <w:rsid w:val="00260D87"/>
    <w:rsid w:val="002863F1"/>
    <w:rsid w:val="00293196"/>
    <w:rsid w:val="002B3214"/>
    <w:rsid w:val="00322E69"/>
    <w:rsid w:val="00336248"/>
    <w:rsid w:val="0035099B"/>
    <w:rsid w:val="003660CE"/>
    <w:rsid w:val="00375EF9"/>
    <w:rsid w:val="003A7260"/>
    <w:rsid w:val="003C2A3E"/>
    <w:rsid w:val="003D59D8"/>
    <w:rsid w:val="004432A5"/>
    <w:rsid w:val="004612E8"/>
    <w:rsid w:val="004771C7"/>
    <w:rsid w:val="00490D9D"/>
    <w:rsid w:val="004E5029"/>
    <w:rsid w:val="004E7777"/>
    <w:rsid w:val="005203DF"/>
    <w:rsid w:val="005A0089"/>
    <w:rsid w:val="005B230F"/>
    <w:rsid w:val="005B70BC"/>
    <w:rsid w:val="005C7E4D"/>
    <w:rsid w:val="005E7F05"/>
    <w:rsid w:val="006350BC"/>
    <w:rsid w:val="0064384C"/>
    <w:rsid w:val="00651049"/>
    <w:rsid w:val="006619EC"/>
    <w:rsid w:val="00671FBE"/>
    <w:rsid w:val="00684D77"/>
    <w:rsid w:val="00690DBF"/>
    <w:rsid w:val="006C5991"/>
    <w:rsid w:val="0070192D"/>
    <w:rsid w:val="00716A79"/>
    <w:rsid w:val="00716D98"/>
    <w:rsid w:val="00752400"/>
    <w:rsid w:val="00771312"/>
    <w:rsid w:val="00780A73"/>
    <w:rsid w:val="0078195F"/>
    <w:rsid w:val="007C1811"/>
    <w:rsid w:val="007D2512"/>
    <w:rsid w:val="007F0991"/>
    <w:rsid w:val="0083605C"/>
    <w:rsid w:val="008744DE"/>
    <w:rsid w:val="0088450F"/>
    <w:rsid w:val="008866F4"/>
    <w:rsid w:val="008D57CE"/>
    <w:rsid w:val="00913C28"/>
    <w:rsid w:val="0092715D"/>
    <w:rsid w:val="00933E16"/>
    <w:rsid w:val="00942C70"/>
    <w:rsid w:val="00953518"/>
    <w:rsid w:val="0096132D"/>
    <w:rsid w:val="00963210"/>
    <w:rsid w:val="00A22D91"/>
    <w:rsid w:val="00A91F18"/>
    <w:rsid w:val="00A96031"/>
    <w:rsid w:val="00AF6061"/>
    <w:rsid w:val="00B62BA7"/>
    <w:rsid w:val="00B63AC8"/>
    <w:rsid w:val="00BE6624"/>
    <w:rsid w:val="00C01A06"/>
    <w:rsid w:val="00C56091"/>
    <w:rsid w:val="00C837DE"/>
    <w:rsid w:val="00C97BF0"/>
    <w:rsid w:val="00CB797C"/>
    <w:rsid w:val="00CF0C6A"/>
    <w:rsid w:val="00D0489D"/>
    <w:rsid w:val="00D05FC8"/>
    <w:rsid w:val="00D1336D"/>
    <w:rsid w:val="00D25DD2"/>
    <w:rsid w:val="00D4562A"/>
    <w:rsid w:val="00D47962"/>
    <w:rsid w:val="00D51D65"/>
    <w:rsid w:val="00DB2CF1"/>
    <w:rsid w:val="00DB754A"/>
    <w:rsid w:val="00DD0EC8"/>
    <w:rsid w:val="00E839E6"/>
    <w:rsid w:val="00E909B1"/>
    <w:rsid w:val="00E91B8C"/>
    <w:rsid w:val="00E924F8"/>
    <w:rsid w:val="00EE0A75"/>
    <w:rsid w:val="00F26896"/>
    <w:rsid w:val="00F54DE0"/>
    <w:rsid w:val="00F66823"/>
    <w:rsid w:val="00F706DD"/>
    <w:rsid w:val="00F8766E"/>
    <w:rsid w:val="00F955E1"/>
    <w:rsid w:val="00FC1034"/>
    <w:rsid w:val="00FD38DA"/>
    <w:rsid w:val="00FD67E9"/>
    <w:rsid w:val="00FE0D19"/>
    <w:rsid w:val="00FF4CD6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6AF8"/>
  <w15:chartTrackingRefBased/>
  <w15:docId w15:val="{C32F1278-07C6-B647-AE3A-40AF42C2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  <w:style w:type="table" w:styleId="TableGrid">
    <w:name w:val="Table Grid"/>
    <w:basedOn w:val="TableNormal"/>
    <w:uiPriority w:val="39"/>
    <w:rsid w:val="00244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jtaba.bese25seecs@seecs.edu.pk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Lab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Template.dotx</Template>
  <TotalTime>47</TotalTime>
  <Pages>13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159</cp:revision>
  <dcterms:created xsi:type="dcterms:W3CDTF">2026-10-02T09:39:00Z</dcterms:created>
  <dcterms:modified xsi:type="dcterms:W3CDTF">2026-10-07T07:30:00Z</dcterms:modified>
</cp:coreProperties>
</file>