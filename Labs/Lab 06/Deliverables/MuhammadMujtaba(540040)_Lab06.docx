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620100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2588E877" wp14:editId="104AE1B8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0E74" w14:textId="77777777" w:rsidR="00D47962" w:rsidRDefault="00D47962" w:rsidP="00D47962">
      <w:pPr>
        <w:jc w:val="center"/>
      </w:pPr>
    </w:p>
    <w:p w14:paraId="46B04D7C" w14:textId="75821ADC" w:rsidR="00D47962" w:rsidRDefault="00F822E0" w:rsidP="00D47962">
      <w:pPr>
        <w:pStyle w:val="Title"/>
        <w:jc w:val="center"/>
      </w:pPr>
      <w:r>
        <w:t>CS</w:t>
      </w:r>
      <w:r w:rsidR="002863F1">
        <w:t>-</w:t>
      </w:r>
      <w:r>
        <w:t>250</w:t>
      </w:r>
      <w:r w:rsidR="003A7260">
        <w:t xml:space="preserve">: Lab </w:t>
      </w:r>
      <w:r>
        <w:t>06</w:t>
      </w:r>
    </w:p>
    <w:p w14:paraId="7499639D" w14:textId="7EE5254D" w:rsidR="00D47962" w:rsidRPr="003A7260" w:rsidRDefault="00F822E0" w:rsidP="003A7260">
      <w:pPr>
        <w:jc w:val="center"/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A</w:t>
      </w:r>
      <w:r w:rsidRPr="00F822E0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VL Tree</w:t>
      </w:r>
      <w:r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s</w:t>
      </w:r>
    </w:p>
    <w:p w14:paraId="3B8F6882" w14:textId="77777777" w:rsidR="00D47962" w:rsidRDefault="00D47962" w:rsidP="00D47962">
      <w:pPr>
        <w:jc w:val="center"/>
      </w:pPr>
    </w:p>
    <w:p w14:paraId="07A9216A" w14:textId="77777777" w:rsidR="003A7260" w:rsidRDefault="003A7260" w:rsidP="00D47962">
      <w:pPr>
        <w:jc w:val="center"/>
      </w:pPr>
    </w:p>
    <w:p w14:paraId="7E739F58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34B4E9E2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1B7D40C5" w14:textId="77777777" w:rsidR="00D47962" w:rsidRDefault="00D47962" w:rsidP="00D47962">
      <w:pPr>
        <w:jc w:val="center"/>
      </w:pPr>
      <w:hyperlink r:id="rId7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2F2A8BDA" w14:textId="77777777" w:rsidR="00D47962" w:rsidRDefault="00D47962" w:rsidP="00D47962">
      <w:pPr>
        <w:jc w:val="center"/>
      </w:pPr>
    </w:p>
    <w:p w14:paraId="0E43EC36" w14:textId="77777777" w:rsidR="00D47962" w:rsidRDefault="00D47962" w:rsidP="00D47962">
      <w:pPr>
        <w:pStyle w:val="Subtitle"/>
        <w:jc w:val="center"/>
      </w:pPr>
    </w:p>
    <w:p w14:paraId="5EC98811" w14:textId="77777777" w:rsidR="00D47962" w:rsidRDefault="00D47962" w:rsidP="00D47962">
      <w:pPr>
        <w:jc w:val="center"/>
      </w:pPr>
    </w:p>
    <w:p w14:paraId="7475D3B5" w14:textId="77777777" w:rsidR="00D47962" w:rsidRDefault="00D47962" w:rsidP="00D47962">
      <w:pPr>
        <w:jc w:val="center"/>
      </w:pPr>
    </w:p>
    <w:p w14:paraId="6747B74B" w14:textId="77777777" w:rsidR="00D47962" w:rsidRDefault="00D47962" w:rsidP="00D47962">
      <w:pPr>
        <w:jc w:val="center"/>
      </w:pPr>
    </w:p>
    <w:p w14:paraId="454FB1B4" w14:textId="77777777" w:rsidR="00D47962" w:rsidRDefault="00D47962" w:rsidP="00D47962">
      <w:pPr>
        <w:jc w:val="center"/>
      </w:pPr>
    </w:p>
    <w:p w14:paraId="1D613117" w14:textId="77777777" w:rsidR="00336248" w:rsidRDefault="00336248" w:rsidP="00D47962">
      <w:pPr>
        <w:jc w:val="center"/>
      </w:pPr>
    </w:p>
    <w:p w14:paraId="34A50C02" w14:textId="77777777" w:rsidR="00336248" w:rsidRDefault="00336248" w:rsidP="00D47962">
      <w:pPr>
        <w:jc w:val="center"/>
      </w:pPr>
    </w:p>
    <w:p w14:paraId="3ACA7B99" w14:textId="77777777" w:rsidR="00336248" w:rsidRDefault="00336248" w:rsidP="00D47962">
      <w:pPr>
        <w:jc w:val="center"/>
      </w:pPr>
    </w:p>
    <w:p w14:paraId="04F47261" w14:textId="77777777" w:rsidR="003A7260" w:rsidRDefault="003A7260" w:rsidP="00D47962">
      <w:pPr>
        <w:jc w:val="center"/>
      </w:pPr>
    </w:p>
    <w:p w14:paraId="30D4A5E4" w14:textId="77777777" w:rsidR="00D47962" w:rsidRDefault="00D47962" w:rsidP="00D47962">
      <w:pPr>
        <w:jc w:val="center"/>
      </w:pPr>
    </w:p>
    <w:p w14:paraId="68ECED93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646300C2" w14:textId="77777777" w:rsidR="00226A0D" w:rsidRDefault="00D47962" w:rsidP="003A7260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58BF84FF" w14:textId="002C821A" w:rsidR="00EA4ACD" w:rsidRDefault="00EA4ACD" w:rsidP="00EA4ACD">
      <w:pPr>
        <w:pStyle w:val="Heading1"/>
      </w:pPr>
      <w:r>
        <w:lastRenderedPageBreak/>
        <w:t>AVL Tree DS Used:</w:t>
      </w:r>
    </w:p>
    <w:p w14:paraId="465E054D" w14:textId="41411FBE" w:rsidR="00EA4ACD" w:rsidRDefault="00EA4ACD" w:rsidP="00EA4ACD">
      <w:pPr>
        <w:rPr>
          <w:lang w:eastAsia="en-US"/>
        </w:rPr>
      </w:pPr>
      <w:r>
        <w:rPr>
          <w:lang w:eastAsia="en-US"/>
        </w:rPr>
        <w:t xml:space="preserve">See </w:t>
      </w:r>
      <w:r>
        <w:rPr>
          <w:lang w:eastAsia="en-US"/>
        </w:rPr>
        <w:t>avl_tree</w:t>
      </w:r>
      <w:r>
        <w:rPr>
          <w:lang w:eastAsia="en-US"/>
        </w:rPr>
        <w:t xml:space="preserve">.hpp and </w:t>
      </w:r>
      <w:r>
        <w:rPr>
          <w:lang w:eastAsia="en-US"/>
        </w:rPr>
        <w:t>avl_</w:t>
      </w:r>
      <w:r>
        <w:rPr>
          <w:lang w:eastAsia="en-US"/>
        </w:rPr>
        <w:t>tree.cpp</w:t>
      </w:r>
    </w:p>
    <w:p w14:paraId="1FFE2C92" w14:textId="27DB78A6" w:rsidR="00EA4ACD" w:rsidRDefault="00EA4ACD" w:rsidP="00EA4ACD">
      <w:pPr>
        <w:rPr>
          <w:lang w:eastAsia="en-US"/>
        </w:rPr>
      </w:pPr>
      <w:r w:rsidRPr="00EA4ACD">
        <w:rPr>
          <w:b/>
          <w:bCs/>
          <w:lang w:eastAsia="en-US"/>
        </w:rPr>
        <w:t>GitHub Repo Link:</w:t>
      </w:r>
      <w:r>
        <w:rPr>
          <w:lang w:eastAsia="en-US"/>
        </w:rPr>
        <w:t xml:space="preserve"> </w:t>
      </w:r>
      <w:hyperlink r:id="rId8" w:history="1">
        <w:r w:rsidRPr="00A53C1A">
          <w:rPr>
            <w:rStyle w:val="Hyperlink"/>
            <w:lang w:eastAsia="en-US"/>
          </w:rPr>
          <w:t>https://github.com/mmujtaba25/CS-250</w:t>
        </w:r>
      </w:hyperlink>
      <w:r>
        <w:rPr>
          <w:lang w:eastAsia="en-US"/>
        </w:rPr>
        <w:t xml:space="preserve"> </w:t>
      </w:r>
    </w:p>
    <w:p w14:paraId="32E110FF" w14:textId="0D1EBE04" w:rsidR="00EA4ACD" w:rsidRPr="00EA4ACD" w:rsidRDefault="00EA4ACD" w:rsidP="00EA4ACD">
      <w:pPr>
        <w:rPr>
          <w:lang w:eastAsia="en-US"/>
        </w:rPr>
      </w:pPr>
      <w:r w:rsidRPr="00EA4ACD">
        <w:rPr>
          <w:b/>
          <w:bCs/>
          <w:lang w:eastAsia="en-US"/>
        </w:rPr>
        <w:t>Zip File for only Lab 0</w:t>
      </w:r>
      <w:r>
        <w:rPr>
          <w:b/>
          <w:bCs/>
          <w:lang w:eastAsia="en-US"/>
        </w:rPr>
        <w:t>6</w:t>
      </w:r>
      <w:r w:rsidRPr="00EA4ACD">
        <w:rPr>
          <w:b/>
          <w:bCs/>
          <w:lang w:eastAsia="en-US"/>
        </w:rPr>
        <w:t>:</w:t>
      </w:r>
      <w:r>
        <w:rPr>
          <w:lang w:eastAsia="en-US"/>
        </w:rPr>
        <w:t xml:space="preserve"> https://github.com/mmujtaba25/CS-250/releases/tag/lab-0</w:t>
      </w:r>
      <w:r>
        <w:rPr>
          <w:lang w:eastAsia="en-US"/>
        </w:rPr>
        <w:t>6</w:t>
      </w:r>
    </w:p>
    <w:p w14:paraId="452102F2" w14:textId="4DFC1DC5" w:rsidR="00025114" w:rsidRDefault="003A7260" w:rsidP="00025114">
      <w:pPr>
        <w:pStyle w:val="Heading1"/>
      </w:pPr>
      <w:r w:rsidRPr="003A7260">
        <w:t>Task 1:</w:t>
      </w:r>
    </w:p>
    <w:p w14:paraId="287F9D6E" w14:textId="49C421D7" w:rsidR="00433C3F" w:rsidRDefault="00EA4ACD" w:rsidP="00862218">
      <w:pPr>
        <w:rPr>
          <w:lang w:eastAsia="en-US"/>
        </w:rPr>
      </w:pPr>
      <w:r>
        <w:rPr>
          <w:lang w:eastAsia="en-US"/>
        </w:rPr>
        <w:t>See avl_tree.hpp</w:t>
      </w:r>
      <w:r w:rsidR="00433C3F">
        <w:rPr>
          <w:lang w:eastAsia="en-US"/>
        </w:rPr>
        <w:t xml:space="preserve">, </w:t>
      </w:r>
      <w:r>
        <w:rPr>
          <w:lang w:eastAsia="en-US"/>
        </w:rPr>
        <w:t>avl_tree.cpp</w:t>
      </w:r>
      <w:r w:rsidR="00433C3F">
        <w:rPr>
          <w:lang w:eastAsia="en-US"/>
        </w:rPr>
        <w:t xml:space="preserve"> and main.cpp.</w:t>
      </w:r>
    </w:p>
    <w:p w14:paraId="01460D88" w14:textId="43B49B1C" w:rsidR="00862218" w:rsidRDefault="00862218" w:rsidP="00862218">
      <w:pPr>
        <w:rPr>
          <w:lang w:eastAsia="en-US"/>
        </w:rPr>
      </w:pPr>
      <w:r w:rsidRPr="00862218">
        <w:rPr>
          <w:lang w:eastAsia="en-US"/>
        </w:rPr>
        <w:drawing>
          <wp:inline distT="0" distB="0" distL="0" distR="0" wp14:anchorId="02AF5266" wp14:editId="781458F9">
            <wp:extent cx="5943600" cy="5468620"/>
            <wp:effectExtent l="0" t="0" r="0" b="0"/>
            <wp:docPr id="10991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84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29D9" w14:textId="77777777" w:rsidR="00862218" w:rsidRDefault="00862218">
      <w:pPr>
        <w:spacing w:line="278" w:lineRule="auto"/>
        <w:rPr>
          <w:b/>
          <w:bCs/>
          <w:lang w:eastAsia="en-US"/>
        </w:rPr>
      </w:pPr>
      <w:r>
        <w:rPr>
          <w:b/>
          <w:bCs/>
          <w:lang w:eastAsia="en-US"/>
        </w:rPr>
        <w:br w:type="page"/>
      </w:r>
    </w:p>
    <w:p w14:paraId="7114A39D" w14:textId="6FAD6437" w:rsidR="00433C3F" w:rsidRDefault="00433C3F" w:rsidP="00433C3F">
      <w:pPr>
        <w:rPr>
          <w:lang w:eastAsia="en-US"/>
        </w:rPr>
      </w:pPr>
      <w:r w:rsidRPr="00433C3F">
        <w:rPr>
          <w:b/>
          <w:bCs/>
          <w:lang w:eastAsia="en-US"/>
        </w:rPr>
        <w:lastRenderedPageBreak/>
        <w:t>Task 1 Driver</w:t>
      </w:r>
      <w:r>
        <w:rPr>
          <w:lang w:eastAsia="en-US"/>
        </w:rPr>
        <w:t xml:space="preserve"> (</w:t>
      </w:r>
      <w:r w:rsidR="000116D3">
        <w:rPr>
          <w:lang w:eastAsia="en-US"/>
        </w:rPr>
        <w:t>task1</w:t>
      </w:r>
      <w:r>
        <w:rPr>
          <w:lang w:eastAsia="en-US"/>
        </w:rPr>
        <w:t>.cpp):</w:t>
      </w:r>
    </w:p>
    <w:p w14:paraId="794DE624" w14:textId="04603E11" w:rsidR="00433C3F" w:rsidRPr="00EA4ACD" w:rsidRDefault="00433C3F" w:rsidP="00433C3F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7B39BB3C" wp14:editId="3B010DF9">
                <wp:extent cx="5943600" cy="7569829"/>
                <wp:effectExtent l="0" t="0" r="12700" b="12700"/>
                <wp:docPr id="1963073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56982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3A7961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"avl_tree.hpp"</w:t>
                            </w:r>
                          </w:p>
                          <w:p w14:paraId="1C4F7407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F22F8B3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&lt;print&gt;</w:t>
                            </w:r>
                          </w:p>
                          <w:p w14:paraId="6BABC1CB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&lt;iostream&gt;</w:t>
                            </w:r>
                          </w:p>
                          <w:p w14:paraId="37366FA0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&lt;string&gt;</w:t>
                            </w:r>
                          </w:p>
                          <w:p w14:paraId="3E650FBD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cstdio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</w:p>
                          <w:p w14:paraId="46198B7E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D0945B3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printTree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7C3D791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F31B2F6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0AB66AC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main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A8ED67B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54C73294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8EC4861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BA1B1AB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"Enter integers to insert into the AVL tree."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529AD56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"Enter any non-numeric character to exit.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\n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AEB8945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8FDEB6A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03D290F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55CFF56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BBC6CBE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6A4A172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"Enter value: "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4D265F5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fflush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stdout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69E5625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35BCA18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&gt;&gt;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))</w:t>
                            </w:r>
                          </w:p>
                          <w:p w14:paraId="6364CFE9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break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2D890BA4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D905EED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insert</w:t>
                            </w:r>
                            <w:proofErr w:type="spellEnd"/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696ADD3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D973790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D3B8D32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printTree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0A470A2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F81DCE8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540472E4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9B88106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63AA81C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3500759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4036BE9E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F3B92B6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// MARK: Helpers</w:t>
                            </w:r>
                          </w:p>
                          <w:p w14:paraId="7B780563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673ACC9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EB88498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67C3926F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4D596A6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1012E7B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{:^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{}}"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to_string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 "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560E5CC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15C9708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81AD22A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7FD814E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recursively print each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levvel</w:t>
                            </w:r>
                            <w:proofErr w:type="spellEnd"/>
                          </w:p>
                          <w:p w14:paraId="63566453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left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453BFF0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right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BF7105D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703B7FC5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5A1AD6A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printTree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1686974C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446705A4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proofErr w:type="spellEnd"/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();</w:t>
                            </w:r>
                          </w:p>
                          <w:p w14:paraId="3F5045E9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596D39D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0640EAF5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3825FF8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BA871F4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82874B5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3122024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++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967DD7E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0A91181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4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&lt;&lt;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));</w:t>
                            </w:r>
                          </w:p>
                          <w:p w14:paraId="1111368B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C661A35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5408476F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CA9418B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33C3F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33C3F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44451A1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BFC690D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433C3F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0D56F037" w14:textId="77777777" w:rsidR="00433C3F" w:rsidRPr="00433C3F" w:rsidRDefault="00433C3F" w:rsidP="00433C3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E593681" w14:textId="77777777" w:rsidR="00433C3F" w:rsidRPr="00433C3F" w:rsidRDefault="00433C3F" w:rsidP="00433C3F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39BB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8pt;height:59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" fillcolor="black [3213]" strokeweight=".5pt">
                <v:textbox>
                  <w:txbxContent>
                    <w:p w14:paraId="563A7961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"avl_tree.hpp"</w:t>
                      </w:r>
                    </w:p>
                    <w:p w14:paraId="1C4F7407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F22F8B3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&lt;print&gt;</w:t>
                      </w:r>
                    </w:p>
                    <w:p w14:paraId="6BABC1CB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&lt;iostream&gt;</w:t>
                      </w:r>
                    </w:p>
                    <w:p w14:paraId="37366FA0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&lt;string&gt;</w:t>
                      </w:r>
                    </w:p>
                    <w:p w14:paraId="3E650FBD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cstdio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&gt;</w:t>
                      </w:r>
                    </w:p>
                    <w:p w14:paraId="46198B7E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D0945B3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printTree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7C3D791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F31B2F6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0AB66AC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main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A8ED67B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54C73294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8EC4861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BA1B1AB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"Enter integers to insert into the AVL tree."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529AD56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"Enter any non-numeric character to exit.</w:t>
                      </w:r>
                      <w:r w:rsidRPr="00433C3F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\n</w:t>
                      </w:r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AEB8945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8FDEB6A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03D290F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555CFF56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BBC6CBE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6A4A172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"Enter value: "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4D265F5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fflush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stdout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69E5625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35BCA18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!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cin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&gt;&gt;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))</w:t>
                      </w:r>
                    </w:p>
                    <w:p w14:paraId="6364CFE9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break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2D890BA4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D905EED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insert</w:t>
                      </w:r>
                      <w:proofErr w:type="spellEnd"/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696ADD3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D973790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D3B8D32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printTree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0A470A2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F81DCE8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540472E4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49B88106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63AA81C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3500759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4036BE9E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F3B92B6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// MARK: Helpers</w:t>
                      </w:r>
                    </w:p>
                    <w:p w14:paraId="7B780563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673ACC9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EB88498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67C3926F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4D596A6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21012E7B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{:^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{}}"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?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to_string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: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 "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560E5CC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15C9708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481AD22A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7FD814E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recursively print each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levvel</w:t>
                      </w:r>
                      <w:proofErr w:type="spellEnd"/>
                    </w:p>
                    <w:p w14:paraId="63566453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?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left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: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453BFF0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?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right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: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BF7105D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703B7FC5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5A1AD6A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printTree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1686974C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446705A4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root</w:t>
                      </w:r>
                      <w:proofErr w:type="spellEnd"/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();</w:t>
                      </w:r>
                    </w:p>
                    <w:p w14:paraId="3F5045E9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596D39D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0640EAF5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3825FF8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BA871F4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82874B5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3122024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433C3F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++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967DD7E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20A91181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433C3F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4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433C3F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&lt;&lt;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433C3F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));</w:t>
                      </w:r>
                    </w:p>
                    <w:p w14:paraId="1111368B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C661A35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433C3F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5408476F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CA9418B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33C3F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433C3F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44451A1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2BFC690D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433C3F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0D56F037" w14:textId="77777777" w:rsidR="00433C3F" w:rsidRPr="00433C3F" w:rsidRDefault="00433C3F" w:rsidP="00433C3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E593681" w14:textId="77777777" w:rsidR="00433C3F" w:rsidRPr="00433C3F" w:rsidRDefault="00433C3F" w:rsidP="00433C3F">
                      <w:pPr>
                        <w:spacing w:line="240" w:lineRule="auto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3504F3" w14:textId="7D74CC65" w:rsidR="00533243" w:rsidRDefault="00EA4ACD" w:rsidP="00533243">
      <w:pPr>
        <w:pStyle w:val="Heading1"/>
      </w:pPr>
      <w:r w:rsidRPr="00EA4ACD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29EF1D8" wp14:editId="5B0C20BC">
            <wp:extent cx="0" cy="0"/>
            <wp:effectExtent l="0" t="0" r="0" b="0"/>
            <wp:docPr id="9005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1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260">
        <w:t>T</w:t>
      </w:r>
      <w:r w:rsidR="003A7260" w:rsidRPr="003A7260">
        <w:t>ask 2:</w:t>
      </w:r>
    </w:p>
    <w:p w14:paraId="030BCF46" w14:textId="0123D41D" w:rsidR="00533243" w:rsidRDefault="00533243" w:rsidP="00533243">
      <w:pPr>
        <w:rPr>
          <w:lang w:eastAsia="en-US"/>
        </w:rPr>
      </w:pPr>
      <w:r>
        <w:rPr>
          <w:lang w:eastAsia="en-US"/>
        </w:rPr>
        <w:t xml:space="preserve">See avl_tree.hpp, avl_tree.cpp and </w:t>
      </w:r>
      <w:r w:rsidR="00CC427D">
        <w:rPr>
          <w:lang w:eastAsia="en-US"/>
        </w:rPr>
        <w:t>task2</w:t>
      </w:r>
      <w:r>
        <w:rPr>
          <w:lang w:eastAsia="en-US"/>
        </w:rPr>
        <w:t>.cpp.</w:t>
      </w:r>
    </w:p>
    <w:p w14:paraId="210BEB83" w14:textId="1A372582" w:rsidR="00584BB1" w:rsidRDefault="00490A7A" w:rsidP="00584BB1">
      <w:pPr>
        <w:rPr>
          <w:lang w:eastAsia="en-US"/>
        </w:rPr>
      </w:pPr>
      <w:r w:rsidRPr="00490A7A">
        <w:rPr>
          <w:lang w:eastAsia="en-US"/>
        </w:rPr>
        <w:drawing>
          <wp:inline distT="0" distB="0" distL="0" distR="0" wp14:anchorId="50A6AB2A" wp14:editId="6A5BFB54">
            <wp:extent cx="5943600" cy="6996430"/>
            <wp:effectExtent l="0" t="0" r="0" b="0"/>
            <wp:docPr id="105666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2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A224" w14:textId="688DC002" w:rsidR="00584BB1" w:rsidRPr="00584BB1" w:rsidRDefault="00584BB1" w:rsidP="00584BB1">
      <w:pPr>
        <w:rPr>
          <w:lang w:eastAsia="en-US"/>
        </w:rPr>
      </w:pPr>
      <w:r>
        <w:rPr>
          <w:b/>
          <w:bCs/>
          <w:lang w:eastAsia="en-US"/>
        </w:rPr>
        <w:br w:type="page"/>
      </w:r>
    </w:p>
    <w:p w14:paraId="311629C5" w14:textId="28DF0A9A" w:rsidR="00533243" w:rsidRDefault="00533243" w:rsidP="00533243">
      <w:pPr>
        <w:rPr>
          <w:lang w:eastAsia="en-US"/>
        </w:rPr>
      </w:pPr>
      <w:r w:rsidRPr="00433C3F">
        <w:rPr>
          <w:b/>
          <w:bCs/>
          <w:lang w:eastAsia="en-US"/>
        </w:rPr>
        <w:lastRenderedPageBreak/>
        <w:t xml:space="preserve">Task </w:t>
      </w:r>
      <w:r w:rsidR="00F11CC9">
        <w:rPr>
          <w:b/>
          <w:bCs/>
          <w:lang w:eastAsia="en-US"/>
        </w:rPr>
        <w:t>2</w:t>
      </w:r>
      <w:r w:rsidRPr="00433C3F">
        <w:rPr>
          <w:b/>
          <w:bCs/>
          <w:lang w:eastAsia="en-US"/>
        </w:rPr>
        <w:t xml:space="preserve"> Driver</w:t>
      </w:r>
      <w:r>
        <w:rPr>
          <w:lang w:eastAsia="en-US"/>
        </w:rPr>
        <w:t xml:space="preserve"> (</w:t>
      </w:r>
      <w:r w:rsidR="00755768">
        <w:rPr>
          <w:lang w:eastAsia="en-US"/>
        </w:rPr>
        <w:t>task2</w:t>
      </w:r>
      <w:r>
        <w:rPr>
          <w:lang w:eastAsia="en-US"/>
        </w:rPr>
        <w:t>.cpp):</w:t>
      </w:r>
    </w:p>
    <w:p w14:paraId="3A4D3EB6" w14:textId="77777777" w:rsidR="00533243" w:rsidRDefault="00533243" w:rsidP="00533243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1E310239" wp14:editId="6665C76C">
                <wp:extent cx="5943600" cy="6980222"/>
                <wp:effectExtent l="0" t="0" r="12700" b="17780"/>
                <wp:docPr id="17099518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98022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D602A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"avl_tree.hpp"</w:t>
                            </w:r>
                          </w:p>
                          <w:p w14:paraId="059EDD6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A9FE64C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&lt;print&gt;</w:t>
                            </w:r>
                          </w:p>
                          <w:p w14:paraId="2352C87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&lt;format&gt;</w:t>
                            </w:r>
                          </w:p>
                          <w:p w14:paraId="39E0D19F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&lt;iostream&gt;</w:t>
                            </w:r>
                          </w:p>
                          <w:p w14:paraId="00D6A58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&lt;string&gt;</w:t>
                            </w:r>
                          </w:p>
                          <w:p w14:paraId="459984BC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&lt;algorithm&gt;</w:t>
                            </w:r>
                          </w:p>
                          <w:p w14:paraId="2D8605D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#include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cstdio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</w:p>
                          <w:p w14:paraId="099A59AE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16F1C8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string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nodeLabel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EA59F30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maxLabelWidth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52D8C6DC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151C3C5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printTree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8D036A2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6CCA512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3E54A33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main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3E5C7C3D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7D1717C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79F85BDF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7E982C1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"Enter integers to insert into the AVL tree."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44A12F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"Enter any non-numeric character to exit.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7BA7D"/>
                                <w:sz w:val="14"/>
                                <w:szCs w:val="14"/>
                                <w:lang w:eastAsia="en-US"/>
                              </w:rPr>
                              <w:t>\n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08C7247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ACEB7AE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while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true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47696EDE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2CF20A1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F237C21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F5DEE4F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"Enter value: "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18C0AE3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fflush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stdout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48A9D87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4CA0FA5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!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&gt;&gt;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))</w:t>
                            </w:r>
                          </w:p>
                          <w:p w14:paraId="06C7115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break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DF1461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C1ADA7D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insert</w:t>
                            </w:r>
                            <w:proofErr w:type="spellEnd"/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value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D3CCA1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021EF01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0DAF5F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printTree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3B1B078E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6FDB1F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DA159B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1FB035D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25BCF0BC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C6C2FFE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3D79F8FE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B51FA53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// MARK: Helpers</w:t>
                            </w:r>
                          </w:p>
                          <w:p w14:paraId="62FCF1A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CCF9A0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string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nodeLabel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354591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35EA3500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500079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""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D2FBD0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B730CD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leftHeight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left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left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7C11590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rightHeight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564ED4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BEFD74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balance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leftHeight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rightHeight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6B2346EA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36463C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format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"{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}:[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 xml:space="preserve">{}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{:+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}]"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data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balance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7D54FBB2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4048C82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4333A755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maxLabelWidth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2FA74AEF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3FF2919C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57C8DEE5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501BCD22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599784D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max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({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nodeLabel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).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size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(),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maxLabelWidth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left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),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maxLabelWidth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)});</w:t>
                            </w:r>
                          </w:p>
                          <w:p w14:paraId="7BA911D6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310239" id="_x0000_s1027" type="#_x0000_t202" style="width:468pt;height:54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" fillcolor="black [3213]" strokeweight=".5pt">
                <v:textbox>
                  <w:txbxContent>
                    <w:p w14:paraId="183D602A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"avl_tree.hpp"</w:t>
                      </w:r>
                    </w:p>
                    <w:p w14:paraId="059EDD6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A9FE64C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&lt;print&gt;</w:t>
                      </w:r>
                    </w:p>
                    <w:p w14:paraId="2352C87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&lt;format&gt;</w:t>
                      </w:r>
                    </w:p>
                    <w:p w14:paraId="39E0D19F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&lt;iostream&gt;</w:t>
                      </w:r>
                    </w:p>
                    <w:p w14:paraId="00D6A58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&lt;string&gt;</w:t>
                      </w:r>
                    </w:p>
                    <w:p w14:paraId="459984BC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&lt;algorithm&gt;</w:t>
                      </w:r>
                    </w:p>
                    <w:p w14:paraId="2D8605D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#include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&lt;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cstdio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&gt;</w:t>
                      </w:r>
                    </w:p>
                    <w:p w14:paraId="099A59AE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16F1C8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string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nodeLabel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EA59F30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maxLabelWidth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52D8C6DC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151C3C5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printTree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8D036A2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6CCA512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3E54A33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main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3E5C7C3D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7D1717C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79F85BDF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7E982C1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"Enter integers to insert into the AVL tree."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44A12F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"Enter any non-numeric character to exit.</w:t>
                      </w:r>
                      <w:r w:rsidRPr="00B336F6">
                        <w:rPr>
                          <w:rFonts w:ascii="Menlo" w:eastAsia="Times New Roman" w:hAnsi="Menlo" w:cs="Menlo"/>
                          <w:color w:val="D7BA7D"/>
                          <w:sz w:val="14"/>
                          <w:szCs w:val="14"/>
                          <w:lang w:eastAsia="en-US"/>
                        </w:rPr>
                        <w:t>\n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08C7247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ACEB7AE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while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true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47696EDE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32CF20A1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F237C21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F5DEE4F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"Enter value: "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18C0AE3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fflush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stdout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48A9D87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4CA0FA5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!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cin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&gt;&gt;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))</w:t>
                      </w:r>
                    </w:p>
                    <w:p w14:paraId="06C7115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break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DF1461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C1ADA7D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insert</w:t>
                      </w:r>
                      <w:proofErr w:type="spellEnd"/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value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D3CCA1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021EF01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0DAF5F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printTree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3B1B078E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6FDB1F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DA159B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51FB035D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25BCF0BC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C6C2FFE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3D79F8FE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B51FA53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// MARK: Helpers</w:t>
                      </w:r>
                    </w:p>
                    <w:p w14:paraId="62FCF1A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CCF9A0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string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nodeLabel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354591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35EA3500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500079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""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D2FBD0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B730CD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leftHeight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left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?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left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: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7C11590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rightHeight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?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: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564ED4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BEFD74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balance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leftHeight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rightHeight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6B2346EA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36463C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format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"{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}:[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 xml:space="preserve">{}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{:+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}]"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data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balance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7D54FBB2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4048C82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4333A755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size_t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maxLabelWidth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2FA74AEF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3FF2919C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57C8DEE5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501BCD22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599784D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max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({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nodeLabel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).</w:t>
                      </w:r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size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(),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maxLabelWidth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left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),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maxLabelWidth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)});</w:t>
                      </w:r>
                    </w:p>
                    <w:p w14:paraId="7BA911D6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202DDD" w14:textId="60D50817" w:rsidR="00B336F6" w:rsidRPr="00EA4ACD" w:rsidRDefault="00B336F6" w:rsidP="00533243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67A45263" wp14:editId="424F9E56">
                <wp:extent cx="5943600" cy="3802455"/>
                <wp:effectExtent l="0" t="0" r="12700" b="7620"/>
                <wp:docPr id="17639146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802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64267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BEE400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2E1B7236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6DF94C7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FF7830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{:^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{}}"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nodeLabel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56B029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154FC456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302BCA6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B01470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 xml:space="preserve">    // recursively print each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6A9955"/>
                                <w:sz w:val="14"/>
                                <w:szCs w:val="14"/>
                                <w:lang w:eastAsia="en-US"/>
                              </w:rPr>
                              <w:t>levvel</w:t>
                            </w:r>
                            <w:proofErr w:type="spellEnd"/>
                          </w:p>
                          <w:p w14:paraId="1B0EE7C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left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25DEB062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node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6B217970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7E3CB5B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7A14539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void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printTree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&amp;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78D7E2E1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{</w:t>
                            </w:r>
                          </w:p>
                          <w:p w14:paraId="0D27CAE7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const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AVLTreeNode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tree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.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proofErr w:type="spellEnd"/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();</w:t>
                            </w:r>
                          </w:p>
                          <w:p w14:paraId="4A9FA874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A0E4E3E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if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nullptr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41DC9423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462BE6F8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E9178"/>
                                <w:sz w:val="14"/>
                                <w:szCs w:val="14"/>
                                <w:lang w:eastAsia="en-US"/>
                              </w:rPr>
                              <w:t>"(empty)"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1D48934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return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04470D2C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34D1068F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51F570E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-&gt;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4FF9C076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width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static_cast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&gt;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maxLabelWidth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))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+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2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;</w:t>
                            </w:r>
                          </w:p>
                          <w:p w14:paraId="3B594795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6B1BFB5D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586C0"/>
                                <w:sz w:val="14"/>
                                <w:szCs w:val="14"/>
                                <w:lang w:eastAsia="en-US"/>
                              </w:rPr>
                              <w:t>for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0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;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++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</w:t>
                            </w:r>
                          </w:p>
                          <w:p w14:paraId="2B870FA1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76F5C17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569CD6"/>
                                <w:sz w:val="14"/>
                                <w:szCs w:val="14"/>
                                <w:lang w:eastAsia="en-US"/>
                              </w:rPr>
                              <w:t>int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=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width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*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&lt;&lt;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(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height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D4D4D4"/>
                                <w:sz w:val="14"/>
                                <w:szCs w:val="14"/>
                                <w:lang w:eastAsia="en-US"/>
                              </w:rPr>
                              <w:t>-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B5CEA8"/>
                                <w:sz w:val="14"/>
                                <w:szCs w:val="14"/>
                                <w:lang w:eastAsia="en-US"/>
                              </w:rPr>
                              <w:t>1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));</w:t>
                            </w:r>
                          </w:p>
                          <w:p w14:paraId="062CDEF0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027144FA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printLevel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root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level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, 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9CDCFE"/>
                                <w:sz w:val="14"/>
                                <w:szCs w:val="14"/>
                                <w:lang w:eastAsia="en-US"/>
                              </w:rPr>
                              <w:t>spacing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4E6FEF9B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3747DD6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B336F6">
                              <w:rPr>
                                <w:rFonts w:ascii="Menlo" w:eastAsia="Times New Roman" w:hAnsi="Menlo" w:cs="Menlo"/>
                                <w:color w:val="4EC9B0"/>
                                <w:sz w:val="14"/>
                                <w:szCs w:val="14"/>
                                <w:lang w:eastAsia="en-US"/>
                              </w:rPr>
                              <w:t>std</w:t>
                            </w: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B336F6">
                              <w:rPr>
                                <w:rFonts w:ascii="Menlo" w:eastAsia="Times New Roman" w:hAnsi="Menlo" w:cs="Menlo"/>
                                <w:color w:val="DCDCAA"/>
                                <w:sz w:val="14"/>
                                <w:szCs w:val="14"/>
                                <w:lang w:eastAsia="en-US"/>
                              </w:rPr>
                              <w:t>println</w:t>
                            </w:r>
                            <w:proofErr w:type="spell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);</w:t>
                            </w:r>
                          </w:p>
                          <w:p w14:paraId="5B05D64A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9FACA39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  <w:r w:rsidRPr="00B336F6"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  <w:t>}</w:t>
                            </w:r>
                          </w:p>
                          <w:p w14:paraId="752CB16A" w14:textId="77777777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  <w:p w14:paraId="126548B7" w14:textId="43B8F076" w:rsidR="00B336F6" w:rsidRPr="00B336F6" w:rsidRDefault="00B336F6" w:rsidP="00B336F6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4"/>
                                <w:szCs w:val="14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A45263" id="_x0000_s1028" type="#_x0000_t202" style="width:468pt;height:29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" fillcolor="black [3213]" strokeweight=".5pt">
                <v:textbox>
                  <w:txbxContent>
                    <w:p w14:paraId="57C64267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BEE400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2E1B7236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6DF94C7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0FF7830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{:^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{}}"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nodeLabel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56B029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154FC456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302BCA6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B01470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 xml:space="preserve">    // recursively print each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6A9955"/>
                          <w:sz w:val="14"/>
                          <w:szCs w:val="14"/>
                          <w:lang w:eastAsia="en-US"/>
                        </w:rPr>
                        <w:t>levvel</w:t>
                      </w:r>
                      <w:proofErr w:type="spellEnd"/>
                    </w:p>
                    <w:p w14:paraId="1B0EE7C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?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left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: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25DEB062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?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node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: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6B217970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7E3CB5B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7A14539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void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printTree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&amp;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78D7E2E1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{</w:t>
                      </w:r>
                    </w:p>
                    <w:p w14:paraId="0D27CAE7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const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AVLTreeNode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tree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.</w:t>
                      </w:r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root</w:t>
                      </w:r>
                      <w:proofErr w:type="spellEnd"/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();</w:t>
                      </w:r>
                    </w:p>
                    <w:p w14:paraId="4A9FA874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A0E4E3E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if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nullptr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41DC9423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462BE6F8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CE9178"/>
                          <w:sz w:val="14"/>
                          <w:szCs w:val="14"/>
                          <w:lang w:eastAsia="en-US"/>
                        </w:rPr>
                        <w:t>"(empty)"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1D48934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return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04470D2C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34D1068F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51F570E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-&gt;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4FF9C076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width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static_cast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&gt;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maxLabelWidth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))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+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2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;</w:t>
                      </w:r>
                    </w:p>
                    <w:p w14:paraId="3B594795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6B1BFB5D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</w:t>
                      </w:r>
                      <w:r w:rsidRPr="00B336F6">
                        <w:rPr>
                          <w:rFonts w:ascii="Menlo" w:eastAsia="Times New Roman" w:hAnsi="Menlo" w:cs="Menlo"/>
                          <w:color w:val="C586C0"/>
                          <w:sz w:val="14"/>
                          <w:szCs w:val="14"/>
                          <w:lang w:eastAsia="en-US"/>
                        </w:rPr>
                        <w:t>for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0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;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++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</w:t>
                      </w:r>
                    </w:p>
                    <w:p w14:paraId="2B870FA1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{</w:t>
                      </w:r>
                    </w:p>
                    <w:p w14:paraId="776F5C17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r w:rsidRPr="00B336F6">
                        <w:rPr>
                          <w:rFonts w:ascii="Menlo" w:eastAsia="Times New Roman" w:hAnsi="Menlo" w:cs="Menlo"/>
                          <w:color w:val="569CD6"/>
                          <w:sz w:val="14"/>
                          <w:szCs w:val="14"/>
                          <w:lang w:eastAsia="en-US"/>
                        </w:rPr>
                        <w:t>int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=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width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*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&lt;&lt;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(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height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D4D4D4"/>
                          <w:sz w:val="14"/>
                          <w:szCs w:val="14"/>
                          <w:lang w:eastAsia="en-US"/>
                        </w:rPr>
                        <w:t>-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</w:t>
                      </w:r>
                      <w:r w:rsidRPr="00B336F6">
                        <w:rPr>
                          <w:rFonts w:ascii="Menlo" w:eastAsia="Times New Roman" w:hAnsi="Menlo" w:cs="Menlo"/>
                          <w:color w:val="B5CEA8"/>
                          <w:sz w:val="14"/>
                          <w:szCs w:val="14"/>
                          <w:lang w:eastAsia="en-US"/>
                        </w:rPr>
                        <w:t>1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));</w:t>
                      </w:r>
                    </w:p>
                    <w:p w14:paraId="062CDEF0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027144FA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printLevel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root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level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, </w:t>
                      </w:r>
                      <w:r w:rsidRPr="00B336F6">
                        <w:rPr>
                          <w:rFonts w:ascii="Menlo" w:eastAsia="Times New Roman" w:hAnsi="Menlo" w:cs="Menlo"/>
                          <w:color w:val="9CDCFE"/>
                          <w:sz w:val="14"/>
                          <w:szCs w:val="14"/>
                          <w:lang w:eastAsia="en-US"/>
                        </w:rPr>
                        <w:t>spacing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4E6FEF9B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3747DD6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B336F6">
                        <w:rPr>
                          <w:rFonts w:ascii="Menlo" w:eastAsia="Times New Roman" w:hAnsi="Menlo" w:cs="Menlo"/>
                          <w:color w:val="4EC9B0"/>
                          <w:sz w:val="14"/>
                          <w:szCs w:val="14"/>
                          <w:lang w:eastAsia="en-US"/>
                        </w:rPr>
                        <w:t>std</w:t>
                      </w: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::</w:t>
                      </w:r>
                      <w:proofErr w:type="spellStart"/>
                      <w:r w:rsidRPr="00B336F6">
                        <w:rPr>
                          <w:rFonts w:ascii="Menlo" w:eastAsia="Times New Roman" w:hAnsi="Menlo" w:cs="Menlo"/>
                          <w:color w:val="DCDCAA"/>
                          <w:sz w:val="14"/>
                          <w:szCs w:val="14"/>
                          <w:lang w:eastAsia="en-US"/>
                        </w:rPr>
                        <w:t>println</w:t>
                      </w:r>
                      <w:proofErr w:type="spell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(</w:t>
                      </w:r>
                      <w:proofErr w:type="gramEnd"/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);</w:t>
                      </w:r>
                    </w:p>
                    <w:p w14:paraId="5B05D64A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 xml:space="preserve">    }</w:t>
                      </w:r>
                    </w:p>
                    <w:p w14:paraId="09FACA39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  <w:r w:rsidRPr="00B336F6"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  <w:t>}</w:t>
                      </w:r>
                    </w:p>
                    <w:p w14:paraId="752CB16A" w14:textId="77777777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  <w:p w14:paraId="126548B7" w14:textId="43B8F076" w:rsidR="00B336F6" w:rsidRPr="00B336F6" w:rsidRDefault="00B336F6" w:rsidP="00B336F6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4"/>
                          <w:szCs w:val="14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201AE9" w14:textId="77777777" w:rsidR="00025114" w:rsidRPr="00025114" w:rsidRDefault="00025114" w:rsidP="00025114">
      <w:pPr>
        <w:rPr>
          <w:lang w:eastAsia="en-US"/>
        </w:rPr>
      </w:pPr>
    </w:p>
    <w:sectPr w:rsidR="00025114" w:rsidRPr="00025114" w:rsidSect="00226A0D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D62BBC" w14:textId="77777777" w:rsidR="00D914A3" w:rsidRDefault="00D914A3" w:rsidP="00D47962">
      <w:pPr>
        <w:spacing w:after="0" w:line="240" w:lineRule="auto"/>
      </w:pPr>
      <w:r>
        <w:separator/>
      </w:r>
    </w:p>
  </w:endnote>
  <w:endnote w:type="continuationSeparator" w:id="0">
    <w:p w14:paraId="28A91D7E" w14:textId="77777777" w:rsidR="00D914A3" w:rsidRDefault="00D914A3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Content>
      <w:p w14:paraId="4BB72074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B64D5C3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Content>
      <w:p w14:paraId="44DE3F06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249EAD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23D060" w14:textId="77777777" w:rsidR="00D914A3" w:rsidRDefault="00D914A3" w:rsidP="00D47962">
      <w:pPr>
        <w:spacing w:after="0" w:line="240" w:lineRule="auto"/>
      </w:pPr>
      <w:r>
        <w:separator/>
      </w:r>
    </w:p>
  </w:footnote>
  <w:footnote w:type="continuationSeparator" w:id="0">
    <w:p w14:paraId="78FEA80C" w14:textId="77777777" w:rsidR="00D914A3" w:rsidRDefault="00D914A3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E0"/>
    <w:rsid w:val="000116D3"/>
    <w:rsid w:val="00025114"/>
    <w:rsid w:val="000513D1"/>
    <w:rsid w:val="00127B6E"/>
    <w:rsid w:val="0017103D"/>
    <w:rsid w:val="00206714"/>
    <w:rsid w:val="00223231"/>
    <w:rsid w:val="00226A0D"/>
    <w:rsid w:val="002863F1"/>
    <w:rsid w:val="00336248"/>
    <w:rsid w:val="003A7260"/>
    <w:rsid w:val="00433C3F"/>
    <w:rsid w:val="00490A7A"/>
    <w:rsid w:val="00490D9D"/>
    <w:rsid w:val="004D4677"/>
    <w:rsid w:val="00533243"/>
    <w:rsid w:val="00584BB1"/>
    <w:rsid w:val="005C7E4D"/>
    <w:rsid w:val="00755768"/>
    <w:rsid w:val="007F0991"/>
    <w:rsid w:val="00862218"/>
    <w:rsid w:val="00906D0B"/>
    <w:rsid w:val="00942C70"/>
    <w:rsid w:val="00A22D91"/>
    <w:rsid w:val="00AF6061"/>
    <w:rsid w:val="00B336F6"/>
    <w:rsid w:val="00CC427D"/>
    <w:rsid w:val="00D1336D"/>
    <w:rsid w:val="00D47962"/>
    <w:rsid w:val="00D51D65"/>
    <w:rsid w:val="00D914A3"/>
    <w:rsid w:val="00EA4ACD"/>
    <w:rsid w:val="00F11CC9"/>
    <w:rsid w:val="00F654F1"/>
    <w:rsid w:val="00F706DD"/>
    <w:rsid w:val="00F8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F313"/>
  <w15:chartTrackingRefBased/>
  <w15:docId w15:val="{99403249-79B8-EA43-82C3-880E4C76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mujtaba25/CS-250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mailto:mmujtaba.bese25seecs@seecs.edu.pk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Lab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Template.dotx</Template>
  <TotalTime>10</TotalTime>
  <Pages>6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16</cp:revision>
  <dcterms:created xsi:type="dcterms:W3CDTF">2026-10-18T18:50:00Z</dcterms:created>
  <dcterms:modified xsi:type="dcterms:W3CDTF">2026-10-18T20:49:00Z</dcterms:modified>
</cp:coreProperties>
</file>