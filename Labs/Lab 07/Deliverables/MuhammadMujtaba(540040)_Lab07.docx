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487BFF" w14:textId="77777777" w:rsidR="00D47962" w:rsidRDefault="00D47962" w:rsidP="00D47962">
      <w:pPr>
        <w:jc w:val="center"/>
      </w:pPr>
      <w:r>
        <w:rPr>
          <w:noProof/>
        </w:rPr>
        <w:drawing>
          <wp:inline distT="0" distB="0" distL="0" distR="0" wp14:anchorId="2588E877" wp14:editId="104AE1B8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CAB7" w14:textId="77777777" w:rsidR="00D47962" w:rsidRDefault="00D47962" w:rsidP="00D47962">
      <w:pPr>
        <w:jc w:val="center"/>
      </w:pPr>
    </w:p>
    <w:p w14:paraId="6072A997" w14:textId="165D2DF8" w:rsidR="00D47962" w:rsidRDefault="00EF6924" w:rsidP="00D47962">
      <w:pPr>
        <w:pStyle w:val="Title"/>
        <w:jc w:val="center"/>
      </w:pPr>
      <w:r>
        <w:t>CS</w:t>
      </w:r>
      <w:r w:rsidR="002863F1">
        <w:t>-</w:t>
      </w:r>
      <w:r>
        <w:t>250</w:t>
      </w:r>
      <w:r w:rsidR="003A7260">
        <w:t xml:space="preserve">: Lab </w:t>
      </w:r>
      <w:r>
        <w:t>07</w:t>
      </w:r>
    </w:p>
    <w:p w14:paraId="29E10144" w14:textId="022003EA" w:rsidR="00D47962" w:rsidRPr="003A7260" w:rsidRDefault="00EF6924" w:rsidP="003A7260">
      <w:pPr>
        <w:jc w:val="center"/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</w:pPr>
      <w:r w:rsidRPr="00EF6924"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  <w:t>Implementation of Stacks in Different Problems</w:t>
      </w:r>
    </w:p>
    <w:p w14:paraId="37FA4766" w14:textId="77777777" w:rsidR="00D47962" w:rsidRDefault="00D47962" w:rsidP="00D47962">
      <w:pPr>
        <w:jc w:val="center"/>
      </w:pPr>
    </w:p>
    <w:p w14:paraId="1791E8A7" w14:textId="77777777" w:rsidR="003A7260" w:rsidRDefault="003A7260" w:rsidP="00D47962">
      <w:pPr>
        <w:jc w:val="center"/>
      </w:pPr>
    </w:p>
    <w:p w14:paraId="539704EA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Muhammad Mujtaba</w:t>
      </w:r>
    </w:p>
    <w:p w14:paraId="63A47254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CMD ID: 540040</w:t>
      </w:r>
    </w:p>
    <w:p w14:paraId="36C2DAE1" w14:textId="77777777" w:rsidR="00D47962" w:rsidRDefault="00D47962" w:rsidP="00D47962">
      <w:pPr>
        <w:jc w:val="center"/>
      </w:pPr>
      <w:hyperlink r:id="rId7" w:history="1">
        <w:r w:rsidRPr="00636010">
          <w:rPr>
            <w:rStyle w:val="Hyperlink"/>
          </w:rPr>
          <w:t>mmujtaba.bese25seecs@seecs.edu.pk</w:t>
        </w:r>
      </w:hyperlink>
      <w:r>
        <w:t xml:space="preserve"> </w:t>
      </w:r>
    </w:p>
    <w:p w14:paraId="6C53C5D3" w14:textId="77777777" w:rsidR="00D47962" w:rsidRDefault="00D47962" w:rsidP="00D47962">
      <w:pPr>
        <w:jc w:val="center"/>
      </w:pPr>
    </w:p>
    <w:p w14:paraId="64D9128E" w14:textId="77777777" w:rsidR="00D47962" w:rsidRDefault="00D47962" w:rsidP="00D47962">
      <w:pPr>
        <w:pStyle w:val="Subtitle"/>
        <w:jc w:val="center"/>
      </w:pPr>
    </w:p>
    <w:p w14:paraId="76A9C8CB" w14:textId="77777777" w:rsidR="00D47962" w:rsidRDefault="00D47962" w:rsidP="00D47962">
      <w:pPr>
        <w:jc w:val="center"/>
      </w:pPr>
    </w:p>
    <w:p w14:paraId="6A891392" w14:textId="77777777" w:rsidR="00D47962" w:rsidRDefault="00D47962" w:rsidP="00D47962">
      <w:pPr>
        <w:jc w:val="center"/>
      </w:pPr>
    </w:p>
    <w:p w14:paraId="27C0C399" w14:textId="77777777" w:rsidR="00D47962" w:rsidRDefault="00D47962" w:rsidP="00D47962">
      <w:pPr>
        <w:jc w:val="center"/>
      </w:pPr>
    </w:p>
    <w:p w14:paraId="291C8C37" w14:textId="77777777" w:rsidR="00D47962" w:rsidRDefault="00D47962" w:rsidP="00D47962">
      <w:pPr>
        <w:jc w:val="center"/>
      </w:pPr>
    </w:p>
    <w:p w14:paraId="473BE655" w14:textId="77777777" w:rsidR="00336248" w:rsidRDefault="00336248" w:rsidP="00D47962">
      <w:pPr>
        <w:jc w:val="center"/>
      </w:pPr>
    </w:p>
    <w:p w14:paraId="6000283D" w14:textId="77777777" w:rsidR="00336248" w:rsidRDefault="00336248" w:rsidP="00D47962">
      <w:pPr>
        <w:jc w:val="center"/>
      </w:pPr>
    </w:p>
    <w:p w14:paraId="01149271" w14:textId="77777777" w:rsidR="00336248" w:rsidRDefault="00336248" w:rsidP="00D47962">
      <w:pPr>
        <w:jc w:val="center"/>
      </w:pPr>
    </w:p>
    <w:p w14:paraId="0D42AA35" w14:textId="77777777" w:rsidR="003A7260" w:rsidRDefault="003A7260" w:rsidP="00D47962">
      <w:pPr>
        <w:jc w:val="center"/>
      </w:pPr>
    </w:p>
    <w:p w14:paraId="51886CB9" w14:textId="77777777" w:rsidR="00D47962" w:rsidRDefault="00D47962" w:rsidP="00D47962">
      <w:pPr>
        <w:jc w:val="center"/>
      </w:pPr>
    </w:p>
    <w:p w14:paraId="79BFE6C2" w14:textId="77777777" w:rsidR="00D47962" w:rsidRDefault="00D47962" w:rsidP="00D47962">
      <w:pPr>
        <w:pStyle w:val="Subtitle"/>
        <w:jc w:val="center"/>
      </w:pPr>
      <w:r w:rsidRPr="1788D78F">
        <w:rPr>
          <w:b/>
          <w:bCs/>
        </w:rPr>
        <w:t xml:space="preserve">Class: </w:t>
      </w:r>
      <w:r>
        <w:t>BESE 16B</w:t>
      </w:r>
    </w:p>
    <w:p w14:paraId="52049823" w14:textId="77777777" w:rsidR="00226A0D" w:rsidRDefault="00D47962" w:rsidP="003A7260">
      <w:pPr>
        <w:pStyle w:val="Subtitle"/>
        <w:jc w:val="center"/>
      </w:pPr>
      <w:r w:rsidRPr="1788D78F">
        <w:rPr>
          <w:b/>
          <w:bCs/>
        </w:rPr>
        <w:t xml:space="preserve">Batch: </w:t>
      </w:r>
      <w:r>
        <w:t>2k25</w:t>
      </w:r>
    </w:p>
    <w:p w14:paraId="62CB6209" w14:textId="5D9BE4F6" w:rsidR="00EF6924" w:rsidRDefault="00EF6924" w:rsidP="00EF6924">
      <w:pPr>
        <w:pStyle w:val="Heading1"/>
      </w:pPr>
      <w:r>
        <w:lastRenderedPageBreak/>
        <w:t xml:space="preserve">Stack </w:t>
      </w:r>
      <w:r>
        <w:t>DS Used:</w:t>
      </w:r>
    </w:p>
    <w:p w14:paraId="2F7CE8C2" w14:textId="31D8E2A5" w:rsidR="00EF6924" w:rsidRDefault="00EF6924" w:rsidP="00EF6924">
      <w:pPr>
        <w:rPr>
          <w:lang w:eastAsia="en-US"/>
        </w:rPr>
      </w:pPr>
      <w:r>
        <w:rPr>
          <w:lang w:eastAsia="en-US"/>
        </w:rPr>
        <w:t>See</w:t>
      </w:r>
      <w:r>
        <w:rPr>
          <w:lang w:eastAsia="en-US"/>
        </w:rPr>
        <w:t xml:space="preserve"> </w:t>
      </w:r>
      <w:hyperlink r:id="rId8" w:history="1">
        <w:r>
          <w:rPr>
            <w:rStyle w:val="Hyperlink"/>
            <w:lang w:eastAsia="en-US"/>
          </w:rPr>
          <w:t>stack.hpp</w:t>
        </w:r>
      </w:hyperlink>
      <w:r>
        <w:rPr>
          <w:lang w:eastAsia="en-US"/>
        </w:rPr>
        <w:t>.</w:t>
      </w:r>
    </w:p>
    <w:p w14:paraId="65FA2D1F" w14:textId="77777777" w:rsidR="00EF6924" w:rsidRDefault="00EF6924" w:rsidP="00EF6924">
      <w:pPr>
        <w:rPr>
          <w:lang w:eastAsia="en-US"/>
        </w:rPr>
      </w:pPr>
      <w:r w:rsidRPr="00EA4ACD">
        <w:rPr>
          <w:b/>
          <w:bCs/>
          <w:lang w:eastAsia="en-US"/>
        </w:rPr>
        <w:t>GitHub Repo Link:</w:t>
      </w:r>
      <w:r>
        <w:rPr>
          <w:lang w:eastAsia="en-US"/>
        </w:rPr>
        <w:t xml:space="preserve"> </w:t>
      </w:r>
      <w:hyperlink r:id="rId9" w:history="1">
        <w:r w:rsidRPr="00A53C1A">
          <w:rPr>
            <w:rStyle w:val="Hyperlink"/>
            <w:lang w:eastAsia="en-US"/>
          </w:rPr>
          <w:t>https://github.com/mmujtaba25/CS-250</w:t>
        </w:r>
      </w:hyperlink>
      <w:r>
        <w:rPr>
          <w:lang w:eastAsia="en-US"/>
        </w:rPr>
        <w:t xml:space="preserve"> </w:t>
      </w:r>
    </w:p>
    <w:p w14:paraId="1B5DF3E9" w14:textId="104B163B" w:rsidR="00EF6924" w:rsidRDefault="00EF6924" w:rsidP="00EF6924">
      <w:pPr>
        <w:rPr>
          <w:lang w:eastAsia="en-US"/>
        </w:rPr>
      </w:pPr>
      <w:r w:rsidRPr="00EA4ACD">
        <w:rPr>
          <w:b/>
          <w:bCs/>
          <w:lang w:eastAsia="en-US"/>
        </w:rPr>
        <w:t>Zip File for only Lab 0</w:t>
      </w:r>
      <w:r>
        <w:rPr>
          <w:b/>
          <w:bCs/>
          <w:lang w:eastAsia="en-US"/>
        </w:rPr>
        <w:t>6</w:t>
      </w:r>
      <w:r w:rsidRPr="00EA4ACD">
        <w:rPr>
          <w:b/>
          <w:bCs/>
          <w:lang w:eastAsia="en-US"/>
        </w:rPr>
        <w:t>:</w:t>
      </w:r>
      <w:r>
        <w:rPr>
          <w:lang w:eastAsia="en-US"/>
        </w:rPr>
        <w:t xml:space="preserve"> </w:t>
      </w:r>
      <w:hyperlink r:id="rId10" w:history="1">
        <w:r>
          <w:rPr>
            <w:rStyle w:val="Hyperlink"/>
            <w:lang w:eastAsia="en-US"/>
          </w:rPr>
          <w:t>https://github.com/mmujtaba25/CS-250/releases/tag/lab-07</w:t>
        </w:r>
      </w:hyperlink>
      <w:r>
        <w:rPr>
          <w:lang w:eastAsia="en-US"/>
        </w:rPr>
        <w:t xml:space="preserve"> </w:t>
      </w:r>
    </w:p>
    <w:p w14:paraId="4F1B5CAC" w14:textId="5A889415" w:rsidR="00AB1CDF" w:rsidRDefault="003A7260" w:rsidP="00AB1CDF">
      <w:pPr>
        <w:pStyle w:val="Heading1"/>
      </w:pPr>
      <w:r w:rsidRPr="003A7260">
        <w:t>Task 1:</w:t>
      </w:r>
    </w:p>
    <w:p w14:paraId="2F14819C" w14:textId="6C61C75F" w:rsidR="00AF5908" w:rsidRPr="00D84D54" w:rsidRDefault="00AB1CDF" w:rsidP="00AB1CDF">
      <w:pPr>
        <w:rPr>
          <w:lang w:eastAsia="en-US"/>
        </w:rPr>
      </w:pPr>
      <w:r>
        <w:rPr>
          <w:lang w:eastAsia="en-US"/>
        </w:rPr>
        <w:t xml:space="preserve">See </w:t>
      </w:r>
      <w:hyperlink r:id="rId11" w:history="1">
        <w:r>
          <w:rPr>
            <w:rStyle w:val="Hyperlink"/>
            <w:lang w:eastAsia="en-US"/>
          </w:rPr>
          <w:t>task1.cpp</w:t>
        </w:r>
      </w:hyperlink>
      <w:r>
        <w:rPr>
          <w:lang w:eastAsia="en-US"/>
        </w:rPr>
        <w:t>.</w:t>
      </w:r>
    </w:p>
    <w:p w14:paraId="60F676A0" w14:textId="66B57C4D" w:rsidR="00F2019F" w:rsidRDefault="00CC3BC5" w:rsidP="00AF040F">
      <w:pPr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64DDADF6" wp14:editId="7DFD956E">
            <wp:extent cx="5943600" cy="2264410"/>
            <wp:effectExtent l="0" t="0" r="0" b="0"/>
            <wp:docPr id="149203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39247" name="Picture 14920392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D1F5" w14:textId="77777777" w:rsidR="00AF040F" w:rsidRDefault="00AF040F" w:rsidP="00AF040F">
      <w:pPr>
        <w:rPr>
          <w:b/>
          <w:bCs/>
          <w:lang w:eastAsia="en-US"/>
        </w:rPr>
      </w:pPr>
      <w:r w:rsidRPr="0023093E">
        <w:rPr>
          <w:b/>
          <w:bCs/>
          <w:lang w:eastAsia="en-US"/>
        </w:rPr>
        <w:t>Task Driver:</w:t>
      </w:r>
    </w:p>
    <w:p w14:paraId="14DF9355" w14:textId="5DCD3C5F" w:rsidR="00AF040F" w:rsidRDefault="00AF040F" w:rsidP="00AF040F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2591FC81" wp14:editId="48596F94">
                <wp:extent cx="5943600" cy="3209925"/>
                <wp:effectExtent l="0" t="0" r="12700" b="15875"/>
                <wp:docPr id="6950510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2099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2C2C98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int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main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int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argc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,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char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*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argv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[])</w:t>
                            </w:r>
                          </w:p>
                          <w:p w14:paraId="51B7B03D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{</w:t>
                            </w:r>
                          </w:p>
                          <w:p w14:paraId="0EF0F918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if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argc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&lt;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B5CEA8"/>
                                <w:sz w:val="12"/>
                                <w:szCs w:val="12"/>
                                <w:lang w:eastAsia="en-US"/>
                              </w:rPr>
                              <w:t>2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</w:t>
                            </w:r>
                          </w:p>
                          <w:p w14:paraId="4D90B488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436AA2B1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std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::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println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E9178"/>
                                <w:sz w:val="12"/>
                                <w:szCs w:val="12"/>
                                <w:lang w:eastAsia="en-US"/>
                              </w:rPr>
                              <w:t>"Pass in the expression as the first argument when running"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);</w:t>
                            </w:r>
                          </w:p>
                          <w:p w14:paraId="6CF03F9B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return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-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B5CEA8"/>
                                <w:sz w:val="12"/>
                                <w:szCs w:val="12"/>
                                <w:lang w:eastAsia="en-US"/>
                              </w:rPr>
                              <w:t>1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;</w:t>
                            </w:r>
                          </w:p>
                          <w:p w14:paraId="57C51F4F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404EF93C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</w:p>
                          <w:p w14:paraId="30BC3CFA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std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::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string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expression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=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argv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[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B5CEA8"/>
                                <w:sz w:val="12"/>
                                <w:szCs w:val="12"/>
                                <w:lang w:eastAsia="en-US"/>
                              </w:rPr>
                              <w:t>1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];</w:t>
                            </w:r>
                          </w:p>
                          <w:p w14:paraId="407C15EB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Stack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&lt;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std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::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pair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&lt;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size_t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,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char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&gt;&gt;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brackets_pair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;</w:t>
                            </w:r>
                          </w:p>
                          <w:p w14:paraId="73619CB4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</w:p>
                          <w:p w14:paraId="02C59869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auto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handleClosingBracket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=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[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&amp;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brackets_pair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,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&amp;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expression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](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size_t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index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,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char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openingBracket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) -&gt;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void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{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6A9955"/>
                                <w:sz w:val="12"/>
                                <w:szCs w:val="12"/>
                                <w:lang w:eastAsia="en-US"/>
                              </w:rPr>
                              <w:t xml:space="preserve"> //</w:t>
                            </w:r>
                          </w:p>
                          <w:p w14:paraId="7174A0B9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if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!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brackets_pair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.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isEmpty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()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&amp;&amp;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brackets_pair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.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peek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()-&gt;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second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==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openingBracket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</w:t>
                            </w:r>
                          </w:p>
                          <w:p w14:paraId="2246DC56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brackets_pair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.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pop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();</w:t>
                            </w:r>
                          </w:p>
                          <w:p w14:paraId="137F94B4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else</w:t>
                            </w:r>
                          </w:p>
                          <w:p w14:paraId="20787F7B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49BF4D1A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std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::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println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E9178"/>
                                <w:sz w:val="12"/>
                                <w:szCs w:val="12"/>
                                <w:lang w:eastAsia="en-US"/>
                              </w:rPr>
                              <w:t>"Mismatch at idx:{}; Expected {} or new scope."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,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index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,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equivalantBracket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brackets_pair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.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peek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()-&gt;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second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).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value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());</w:t>
                            </w:r>
                          </w:p>
                          <w:p w14:paraId="4AFDB9DC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highlightStackElement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expression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, {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index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});</w:t>
                            </w:r>
                          </w:p>
                          <w:p w14:paraId="02CFF77B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7F55D2E4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};</w:t>
                            </w:r>
                          </w:p>
                          <w:p w14:paraId="1A88714A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</w:p>
                          <w:p w14:paraId="7F6EE30B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for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size_t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=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B5CEA8"/>
                                <w:sz w:val="12"/>
                                <w:szCs w:val="12"/>
                                <w:lang w:eastAsia="en-US"/>
                              </w:rPr>
                              <w:t>0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;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&lt;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expression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.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size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();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++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</w:t>
                            </w:r>
                          </w:p>
                          <w:p w14:paraId="5C0921EB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6567170D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const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char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&amp;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c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=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expression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[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]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;</w:t>
                            </w:r>
                          </w:p>
                          <w:p w14:paraId="3EEC3007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</w:p>
                          <w:p w14:paraId="05FB6260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switch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c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</w:t>
                            </w:r>
                          </w:p>
                          <w:p w14:paraId="17F9AA96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6011E853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case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E9178"/>
                                <w:sz w:val="12"/>
                                <w:szCs w:val="12"/>
                                <w:lang w:eastAsia="en-US"/>
                              </w:rPr>
                              <w:t>'('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</w:t>
                            </w:r>
                          </w:p>
                          <w:p w14:paraId="2A0A9BF5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case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E9178"/>
                                <w:sz w:val="12"/>
                                <w:szCs w:val="12"/>
                                <w:lang w:eastAsia="en-US"/>
                              </w:rPr>
                              <w:t>'{'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</w:t>
                            </w:r>
                          </w:p>
                          <w:p w14:paraId="740DDDBE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case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E9178"/>
                                <w:sz w:val="12"/>
                                <w:szCs w:val="12"/>
                                <w:lang w:eastAsia="en-US"/>
                              </w:rPr>
                              <w:t>'['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</w:t>
                            </w:r>
                          </w:p>
                          <w:p w14:paraId="5300B6C3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brackets_pair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.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push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std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::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make_pair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,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c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));</w:t>
                            </w:r>
                          </w:p>
                          <w:p w14:paraId="11BEBFB5" w14:textId="1C42AA95" w:rsidR="00AF040F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break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591FC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68pt;height:25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" fillcolor="black [3213]" strokeweight=".5pt">
                <v:textbox>
                  <w:txbxContent>
                    <w:p w14:paraId="782C2C98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int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main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int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argc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, 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char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*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argv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[])</w:t>
                      </w:r>
                    </w:p>
                    <w:p w14:paraId="51B7B03D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{</w:t>
                      </w:r>
                    </w:p>
                    <w:p w14:paraId="0EF0F918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if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(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argc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&lt;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B5CEA8"/>
                          <w:sz w:val="12"/>
                          <w:szCs w:val="12"/>
                          <w:lang w:eastAsia="en-US"/>
                        </w:rPr>
                        <w:t>2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</w:t>
                      </w:r>
                    </w:p>
                    <w:p w14:paraId="4D90B488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{</w:t>
                      </w:r>
                    </w:p>
                    <w:p w14:paraId="436AA2B1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std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::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println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CE9178"/>
                          <w:sz w:val="12"/>
                          <w:szCs w:val="12"/>
                          <w:lang w:eastAsia="en-US"/>
                        </w:rPr>
                        <w:t>"Pass in the expression as the first argument when running"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);</w:t>
                      </w:r>
                    </w:p>
                    <w:p w14:paraId="6CF03F9B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return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-</w:t>
                      </w:r>
                      <w:r w:rsidRPr="00902923">
                        <w:rPr>
                          <w:rFonts w:ascii="Menlo" w:eastAsia="Times New Roman" w:hAnsi="Menlo" w:cs="Menlo"/>
                          <w:color w:val="B5CEA8"/>
                          <w:sz w:val="12"/>
                          <w:szCs w:val="12"/>
                          <w:lang w:eastAsia="en-US"/>
                        </w:rPr>
                        <w:t>1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;</w:t>
                      </w:r>
                    </w:p>
                    <w:p w14:paraId="57C51F4F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}</w:t>
                      </w:r>
                    </w:p>
                    <w:p w14:paraId="404EF93C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</w:p>
                    <w:p w14:paraId="30BC3CFA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std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::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string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expression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=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argv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[</w:t>
                      </w:r>
                      <w:r w:rsidRPr="00902923">
                        <w:rPr>
                          <w:rFonts w:ascii="Menlo" w:eastAsia="Times New Roman" w:hAnsi="Menlo" w:cs="Menlo"/>
                          <w:color w:val="B5CEA8"/>
                          <w:sz w:val="12"/>
                          <w:szCs w:val="12"/>
                          <w:lang w:eastAsia="en-US"/>
                        </w:rPr>
                        <w:t>1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];</w:t>
                      </w:r>
                    </w:p>
                    <w:p w14:paraId="407C15EB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Stack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&lt;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std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::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pair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&lt;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size_t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, 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char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&gt;&gt;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brackets_pair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;</w:t>
                      </w:r>
                    </w:p>
                    <w:p w14:paraId="73619CB4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</w:p>
                    <w:p w14:paraId="02C59869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auto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handleClosingBracket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=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[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&amp;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brackets_pair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,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&amp;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expression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](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size_t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index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, 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char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openingBracket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) -&gt; 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void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{</w:t>
                      </w:r>
                      <w:r w:rsidRPr="00902923">
                        <w:rPr>
                          <w:rFonts w:ascii="Menlo" w:eastAsia="Times New Roman" w:hAnsi="Menlo" w:cs="Menlo"/>
                          <w:color w:val="6A9955"/>
                          <w:sz w:val="12"/>
                          <w:szCs w:val="12"/>
                          <w:lang w:eastAsia="en-US"/>
                        </w:rPr>
                        <w:t xml:space="preserve"> //</w:t>
                      </w:r>
                    </w:p>
                    <w:p w14:paraId="7174A0B9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if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(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!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brackets_pair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.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isEmpty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()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&amp;&amp;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brackets_pair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.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peek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()-&gt;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second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==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openingBracket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</w:t>
                      </w:r>
                    </w:p>
                    <w:p w14:paraId="2246DC56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   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brackets_pair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.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pop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();</w:t>
                      </w:r>
                    </w:p>
                    <w:p w14:paraId="137F94B4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else</w:t>
                      </w:r>
                    </w:p>
                    <w:p w14:paraId="20787F7B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{</w:t>
                      </w:r>
                    </w:p>
                    <w:p w14:paraId="49BF4D1A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    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std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::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println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CE9178"/>
                          <w:sz w:val="12"/>
                          <w:szCs w:val="12"/>
                          <w:lang w:eastAsia="en-US"/>
                        </w:rPr>
                        <w:t>"Mismatch at idx:{}; Expected {} or new scope."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,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index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, 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equivalantBracket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brackets_pair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.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peek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()-&gt;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second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).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value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());</w:t>
                      </w:r>
                    </w:p>
                    <w:p w14:paraId="4AFDB9DC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    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highlightStackElement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expression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, {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index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});</w:t>
                      </w:r>
                    </w:p>
                    <w:p w14:paraId="02CFF77B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}</w:t>
                      </w:r>
                    </w:p>
                    <w:p w14:paraId="7F55D2E4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};</w:t>
                      </w:r>
                    </w:p>
                    <w:p w14:paraId="1A88714A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</w:p>
                    <w:p w14:paraId="7F6EE30B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for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(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size_t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=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B5CEA8"/>
                          <w:sz w:val="12"/>
                          <w:szCs w:val="12"/>
                          <w:lang w:eastAsia="en-US"/>
                        </w:rPr>
                        <w:t>0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;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&lt;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expression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.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size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();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++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</w:t>
                      </w:r>
                    </w:p>
                    <w:p w14:paraId="5C0921EB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{</w:t>
                      </w:r>
                    </w:p>
                    <w:p w14:paraId="6567170D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const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char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&amp;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c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=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expression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[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]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;</w:t>
                      </w:r>
                    </w:p>
                    <w:p w14:paraId="3EEC3007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</w:p>
                    <w:p w14:paraId="05FB6260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switch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(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c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</w:t>
                      </w:r>
                    </w:p>
                    <w:p w14:paraId="17F9AA96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{</w:t>
                      </w:r>
                    </w:p>
                    <w:p w14:paraId="6011E853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case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CE9178"/>
                          <w:sz w:val="12"/>
                          <w:szCs w:val="12"/>
                          <w:lang w:eastAsia="en-US"/>
                        </w:rPr>
                        <w:t>'('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</w:t>
                      </w:r>
                    </w:p>
                    <w:p w14:paraId="2A0A9BF5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case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CE9178"/>
                          <w:sz w:val="12"/>
                          <w:szCs w:val="12"/>
                          <w:lang w:eastAsia="en-US"/>
                        </w:rPr>
                        <w:t>'{'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</w:t>
                      </w:r>
                    </w:p>
                    <w:p w14:paraId="740DDDBE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case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CE9178"/>
                          <w:sz w:val="12"/>
                          <w:szCs w:val="12"/>
                          <w:lang w:eastAsia="en-US"/>
                        </w:rPr>
                        <w:t>'['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</w:t>
                      </w:r>
                    </w:p>
                    <w:p w14:paraId="5300B6C3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   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brackets_pair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.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push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std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::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make_pair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,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c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));</w:t>
                      </w:r>
                    </w:p>
                    <w:p w14:paraId="11BEBFB5" w14:textId="1C42AA95" w:rsidR="00AF040F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break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440B64" w14:textId="400CAB4F" w:rsidR="00902923" w:rsidRPr="00AF040F" w:rsidRDefault="00902923" w:rsidP="00AF040F">
      <w:pPr>
        <w:rPr>
          <w:lang w:eastAsia="en-US"/>
        </w:rPr>
      </w:pPr>
      <w:r>
        <w:rPr>
          <w:noProof/>
          <w:lang w:eastAsia="en-US"/>
          <w14:ligatures w14:val="standardContextual"/>
        </w:rPr>
        <w:lastRenderedPageBreak/>
        <mc:AlternateContent>
          <mc:Choice Requires="wps">
            <w:drawing>
              <wp:inline distT="0" distB="0" distL="0" distR="0" wp14:anchorId="4114D29C" wp14:editId="15802362">
                <wp:extent cx="5943600" cy="3209925"/>
                <wp:effectExtent l="0" t="0" r="12700" b="15875"/>
                <wp:docPr id="11450617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2099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9288D2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case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E9178"/>
                                <w:sz w:val="12"/>
                                <w:szCs w:val="12"/>
                                <w:lang w:eastAsia="en-US"/>
                              </w:rPr>
                              <w:t>')'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</w:t>
                            </w:r>
                          </w:p>
                          <w:p w14:paraId="1397D601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case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E9178"/>
                                <w:sz w:val="12"/>
                                <w:szCs w:val="12"/>
                                <w:lang w:eastAsia="en-US"/>
                              </w:rPr>
                              <w:t>'}'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</w:t>
                            </w:r>
                          </w:p>
                          <w:p w14:paraId="42F9A58D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case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E9178"/>
                                <w:sz w:val="12"/>
                                <w:szCs w:val="12"/>
                                <w:lang w:eastAsia="en-US"/>
                              </w:rPr>
                              <w:t>']'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</w:t>
                            </w:r>
                          </w:p>
                          <w:p w14:paraId="7E50ED1B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handleClosingBracket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,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equivalantBracket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c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).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value_or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E9178"/>
                                <w:sz w:val="12"/>
                                <w:szCs w:val="12"/>
                                <w:lang w:eastAsia="en-US"/>
                              </w:rPr>
                              <w:t>' '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));</w:t>
                            </w:r>
                          </w:p>
                          <w:p w14:paraId="01A531AE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break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;</w:t>
                            </w:r>
                          </w:p>
                          <w:p w14:paraId="396F7FE8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</w:p>
                          <w:p w14:paraId="058ABAC2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6A9955"/>
                                <w:sz w:val="12"/>
                                <w:szCs w:val="12"/>
                                <w:lang w:eastAsia="en-US"/>
                              </w:rPr>
                              <w:t xml:space="preserve">        // skip any other character</w:t>
                            </w:r>
                          </w:p>
                          <w:p w14:paraId="362B4A64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default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</w:t>
                            </w:r>
                          </w:p>
                          <w:p w14:paraId="35D1B4B9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continue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;</w:t>
                            </w:r>
                          </w:p>
                          <w:p w14:paraId="490EE13E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5AE3DEAA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72E2031C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</w:p>
                          <w:p w14:paraId="639E43D4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if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brackets_pair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.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isEmpty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())</w:t>
                            </w:r>
                          </w:p>
                          <w:p w14:paraId="499D0331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std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::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println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E9178"/>
                                <w:sz w:val="12"/>
                                <w:szCs w:val="12"/>
                                <w:lang w:eastAsia="en-US"/>
                              </w:rPr>
                              <w:t>"Valid expression"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);</w:t>
                            </w:r>
                          </w:p>
                          <w:p w14:paraId="27904D36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else</w:t>
                            </w:r>
                          </w:p>
                          <w:p w14:paraId="65EEE55C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18E1E4F9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std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::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println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E9178"/>
                                <w:sz w:val="12"/>
                                <w:szCs w:val="12"/>
                                <w:lang w:eastAsia="en-US"/>
                              </w:rPr>
                              <w:t>"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7BA7D"/>
                                <w:sz w:val="12"/>
                                <w:szCs w:val="12"/>
                                <w:lang w:eastAsia="en-US"/>
                              </w:rPr>
                              <w:t>\n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E9178"/>
                                <w:sz w:val="12"/>
                                <w:szCs w:val="12"/>
                                <w:lang w:eastAsia="en-US"/>
                              </w:rPr>
                              <w:t>Invalid expression:"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);</w:t>
                            </w:r>
                          </w:p>
                          <w:p w14:paraId="2D19E32C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std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::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vector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&lt;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size_t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&gt;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indexes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;</w:t>
                            </w:r>
                          </w:p>
                          <w:p w14:paraId="552CEA19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</w:p>
                          <w:p w14:paraId="371D9620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for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const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auto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&amp;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[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index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,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bracket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] :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brackets_pair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</w:t>
                            </w:r>
                          </w:p>
                          <w:p w14:paraId="051529B0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indexes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.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push_back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index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);</w:t>
                            </w:r>
                          </w:p>
                          <w:p w14:paraId="17ECF32C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</w:p>
                          <w:p w14:paraId="7839953B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highlightStackElement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expression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,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indexes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);</w:t>
                            </w:r>
                          </w:p>
                          <w:p w14:paraId="541EE5C1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</w:p>
                          <w:p w14:paraId="4060F78D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for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569CD6"/>
                                <w:sz w:val="12"/>
                                <w:szCs w:val="12"/>
                                <w:lang w:eastAsia="en-US"/>
                              </w:rPr>
                              <w:t>int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=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indexes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.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size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();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&gt;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B5CEA8"/>
                                <w:sz w:val="12"/>
                                <w:szCs w:val="12"/>
                                <w:lang w:eastAsia="en-US"/>
                              </w:rPr>
                              <w:t>0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;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--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</w:t>
                            </w:r>
                          </w:p>
                          <w:p w14:paraId="6305BF47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6E87E593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size_t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index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=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indexes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[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4D4D4"/>
                                <w:sz w:val="12"/>
                                <w:szCs w:val="12"/>
                                <w:lang w:eastAsia="en-US"/>
                              </w:rPr>
                              <w:t>-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B5CEA8"/>
                                <w:sz w:val="12"/>
                                <w:szCs w:val="12"/>
                                <w:lang w:eastAsia="en-US"/>
                              </w:rPr>
                              <w:t>1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]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;</w:t>
                            </w:r>
                          </w:p>
                          <w:p w14:paraId="6E7F2FFC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4EC9B0"/>
                                <w:sz w:val="12"/>
                                <w:szCs w:val="12"/>
                                <w:lang w:eastAsia="en-US"/>
                              </w:rPr>
                              <w:t>std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::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println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(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E9178"/>
                                <w:sz w:val="12"/>
                                <w:szCs w:val="12"/>
                                <w:lang w:eastAsia="en-US"/>
                              </w:rPr>
                              <w:t>"idx:{}; No valid closing equivalant found for {}"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,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index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,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expression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[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9CDCFE"/>
                                <w:sz w:val="12"/>
                                <w:szCs w:val="12"/>
                                <w:lang w:eastAsia="en-US"/>
                              </w:rPr>
                              <w:t>index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DCDCAA"/>
                                <w:sz w:val="12"/>
                                <w:szCs w:val="12"/>
                                <w:lang w:eastAsia="en-US"/>
                              </w:rPr>
                              <w:t>]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);</w:t>
                            </w:r>
                          </w:p>
                          <w:p w14:paraId="2060D2DB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3D85DC39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535E472E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</w:p>
                          <w:p w14:paraId="62DD8CB2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  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586C0"/>
                                <w:sz w:val="12"/>
                                <w:szCs w:val="12"/>
                                <w:lang w:eastAsia="en-US"/>
                              </w:rPr>
                              <w:t>return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 xml:space="preserve"> 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B5CEA8"/>
                                <w:sz w:val="12"/>
                                <w:szCs w:val="12"/>
                                <w:lang w:eastAsia="en-US"/>
                              </w:rPr>
                              <w:t>0</w:t>
                            </w: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;</w:t>
                            </w:r>
                          </w:p>
                          <w:p w14:paraId="686B7276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02923"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  <w:t>}</w:t>
                            </w:r>
                          </w:p>
                          <w:p w14:paraId="7D1304FC" w14:textId="77777777" w:rsidR="00902923" w:rsidRPr="00902923" w:rsidRDefault="00902923" w:rsidP="0090292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2"/>
                                <w:szCs w:val="12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14D29C" id="_x0000_s1027" type="#_x0000_t202" style="width:468pt;height:25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" fillcolor="black [3213]" strokeweight=".5pt">
                <v:textbox>
                  <w:txbxContent>
                    <w:p w14:paraId="5F9288D2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case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CE9178"/>
                          <w:sz w:val="12"/>
                          <w:szCs w:val="12"/>
                          <w:lang w:eastAsia="en-US"/>
                        </w:rPr>
                        <w:t>')'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</w:t>
                      </w:r>
                    </w:p>
                    <w:p w14:paraId="1397D601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case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CE9178"/>
                          <w:sz w:val="12"/>
                          <w:szCs w:val="12"/>
                          <w:lang w:eastAsia="en-US"/>
                        </w:rPr>
                        <w:t>'}'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</w:t>
                      </w:r>
                    </w:p>
                    <w:p w14:paraId="42F9A58D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case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CE9178"/>
                          <w:sz w:val="12"/>
                          <w:szCs w:val="12"/>
                          <w:lang w:eastAsia="en-US"/>
                        </w:rPr>
                        <w:t>']'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</w:t>
                      </w:r>
                    </w:p>
                    <w:p w14:paraId="7E50ED1B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    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handleClosingBracket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, 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equivalantBracket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c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).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value_or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CE9178"/>
                          <w:sz w:val="12"/>
                          <w:szCs w:val="12"/>
                          <w:lang w:eastAsia="en-US"/>
                        </w:rPr>
                        <w:t>' '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));</w:t>
                      </w:r>
                    </w:p>
                    <w:p w14:paraId="01A531AE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break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;</w:t>
                      </w:r>
                    </w:p>
                    <w:p w14:paraId="396F7FE8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</w:p>
                    <w:p w14:paraId="058ABAC2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6A9955"/>
                          <w:sz w:val="12"/>
                          <w:szCs w:val="12"/>
                          <w:lang w:eastAsia="en-US"/>
                        </w:rPr>
                        <w:t xml:space="preserve">        // skip any other character</w:t>
                      </w:r>
                    </w:p>
                    <w:p w14:paraId="362B4A64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default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</w:t>
                      </w:r>
                    </w:p>
                    <w:p w14:paraId="35D1B4B9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continue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;</w:t>
                      </w:r>
                    </w:p>
                    <w:p w14:paraId="490EE13E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}</w:t>
                      </w:r>
                    </w:p>
                    <w:p w14:paraId="5AE3DEAA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}</w:t>
                      </w:r>
                    </w:p>
                    <w:p w14:paraId="72E2031C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</w:p>
                    <w:p w14:paraId="639E43D4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if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(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brackets_pair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.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isEmpty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())</w:t>
                      </w:r>
                    </w:p>
                    <w:p w14:paraId="499D0331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std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::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println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CE9178"/>
                          <w:sz w:val="12"/>
                          <w:szCs w:val="12"/>
                          <w:lang w:eastAsia="en-US"/>
                        </w:rPr>
                        <w:t>"Valid expression"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);</w:t>
                      </w:r>
                    </w:p>
                    <w:p w14:paraId="27904D36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else</w:t>
                      </w:r>
                    </w:p>
                    <w:p w14:paraId="65EEE55C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{</w:t>
                      </w:r>
                    </w:p>
                    <w:p w14:paraId="18E1E4F9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std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::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println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CE9178"/>
                          <w:sz w:val="12"/>
                          <w:szCs w:val="12"/>
                          <w:lang w:eastAsia="en-US"/>
                        </w:rPr>
                        <w:t>"</w:t>
                      </w:r>
                      <w:r w:rsidRPr="00902923">
                        <w:rPr>
                          <w:rFonts w:ascii="Menlo" w:eastAsia="Times New Roman" w:hAnsi="Menlo" w:cs="Menlo"/>
                          <w:color w:val="D7BA7D"/>
                          <w:sz w:val="12"/>
                          <w:szCs w:val="12"/>
                          <w:lang w:eastAsia="en-US"/>
                        </w:rPr>
                        <w:t>\n</w:t>
                      </w:r>
                      <w:r w:rsidRPr="00902923">
                        <w:rPr>
                          <w:rFonts w:ascii="Menlo" w:eastAsia="Times New Roman" w:hAnsi="Menlo" w:cs="Menlo"/>
                          <w:color w:val="CE9178"/>
                          <w:sz w:val="12"/>
                          <w:szCs w:val="12"/>
                          <w:lang w:eastAsia="en-US"/>
                        </w:rPr>
                        <w:t>Invalid expression:"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);</w:t>
                      </w:r>
                    </w:p>
                    <w:p w14:paraId="2D19E32C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std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::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vector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&lt;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size_t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&gt;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indexes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;</w:t>
                      </w:r>
                    </w:p>
                    <w:p w14:paraId="552CEA19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</w:p>
                    <w:p w14:paraId="371D9620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for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(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const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auto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&amp;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[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index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,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bracket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] :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brackets_pair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</w:t>
                      </w:r>
                    </w:p>
                    <w:p w14:paraId="051529B0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   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indexes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.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push_back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index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);</w:t>
                      </w:r>
                    </w:p>
                    <w:p w14:paraId="17ECF32C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</w:p>
                    <w:p w14:paraId="7839953B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highlightStackElement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expression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,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indexes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);</w:t>
                      </w:r>
                    </w:p>
                    <w:p w14:paraId="541EE5C1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</w:p>
                    <w:p w14:paraId="4060F78D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for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(</w:t>
                      </w:r>
                      <w:r w:rsidRPr="00902923">
                        <w:rPr>
                          <w:rFonts w:ascii="Menlo" w:eastAsia="Times New Roman" w:hAnsi="Menlo" w:cs="Menlo"/>
                          <w:color w:val="569CD6"/>
                          <w:sz w:val="12"/>
                          <w:szCs w:val="12"/>
                          <w:lang w:eastAsia="en-US"/>
                        </w:rPr>
                        <w:t>int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=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indexes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.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size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();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&gt;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B5CEA8"/>
                          <w:sz w:val="12"/>
                          <w:szCs w:val="12"/>
                          <w:lang w:eastAsia="en-US"/>
                        </w:rPr>
                        <w:t>0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;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--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</w:t>
                      </w:r>
                    </w:p>
                    <w:p w14:paraId="6305BF47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{</w:t>
                      </w:r>
                    </w:p>
                    <w:p w14:paraId="6E87E593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    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size_t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index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=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indexes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[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D4D4D4"/>
                          <w:sz w:val="12"/>
                          <w:szCs w:val="12"/>
                          <w:lang w:eastAsia="en-US"/>
                        </w:rPr>
                        <w:t>-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B5CEA8"/>
                          <w:sz w:val="12"/>
                          <w:szCs w:val="12"/>
                          <w:lang w:eastAsia="en-US"/>
                        </w:rPr>
                        <w:t>1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]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;</w:t>
                      </w:r>
                    </w:p>
                    <w:p w14:paraId="6E7F2FFC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    </w:t>
                      </w:r>
                      <w:r w:rsidRPr="00902923">
                        <w:rPr>
                          <w:rFonts w:ascii="Menlo" w:eastAsia="Times New Roman" w:hAnsi="Menlo" w:cs="Menlo"/>
                          <w:color w:val="4EC9B0"/>
                          <w:sz w:val="12"/>
                          <w:szCs w:val="12"/>
                          <w:lang w:eastAsia="en-US"/>
                        </w:rPr>
                        <w:t>std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::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println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(</w:t>
                      </w:r>
                      <w:r w:rsidRPr="00902923">
                        <w:rPr>
                          <w:rFonts w:ascii="Menlo" w:eastAsia="Times New Roman" w:hAnsi="Menlo" w:cs="Menlo"/>
                          <w:color w:val="CE9178"/>
                          <w:sz w:val="12"/>
                          <w:szCs w:val="12"/>
                          <w:lang w:eastAsia="en-US"/>
                        </w:rPr>
                        <w:t>"idx:{}; No valid closing equivalant found for {}"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,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index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, 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expression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[</w:t>
                      </w:r>
                      <w:r w:rsidRPr="00902923">
                        <w:rPr>
                          <w:rFonts w:ascii="Menlo" w:eastAsia="Times New Roman" w:hAnsi="Menlo" w:cs="Menlo"/>
                          <w:color w:val="9CDCFE"/>
                          <w:sz w:val="12"/>
                          <w:szCs w:val="12"/>
                          <w:lang w:eastAsia="en-US"/>
                        </w:rPr>
                        <w:t>index</w:t>
                      </w:r>
                      <w:r w:rsidRPr="00902923">
                        <w:rPr>
                          <w:rFonts w:ascii="Menlo" w:eastAsia="Times New Roman" w:hAnsi="Menlo" w:cs="Menlo"/>
                          <w:color w:val="DCDCAA"/>
                          <w:sz w:val="12"/>
                          <w:szCs w:val="12"/>
                          <w:lang w:eastAsia="en-US"/>
                        </w:rPr>
                        <w:t>]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);</w:t>
                      </w:r>
                    </w:p>
                    <w:p w14:paraId="2060D2DB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    }</w:t>
                      </w:r>
                    </w:p>
                    <w:p w14:paraId="3D85DC39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}</w:t>
                      </w:r>
                    </w:p>
                    <w:p w14:paraId="535E472E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</w:p>
                    <w:p w14:paraId="62DD8CB2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   </w:t>
                      </w:r>
                      <w:r w:rsidRPr="00902923">
                        <w:rPr>
                          <w:rFonts w:ascii="Menlo" w:eastAsia="Times New Roman" w:hAnsi="Menlo" w:cs="Menlo"/>
                          <w:color w:val="C586C0"/>
                          <w:sz w:val="12"/>
                          <w:szCs w:val="12"/>
                          <w:lang w:eastAsia="en-US"/>
                        </w:rPr>
                        <w:t>return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 xml:space="preserve"> </w:t>
                      </w:r>
                      <w:r w:rsidRPr="00902923">
                        <w:rPr>
                          <w:rFonts w:ascii="Menlo" w:eastAsia="Times New Roman" w:hAnsi="Menlo" w:cs="Menlo"/>
                          <w:color w:val="B5CEA8"/>
                          <w:sz w:val="12"/>
                          <w:szCs w:val="12"/>
                          <w:lang w:eastAsia="en-US"/>
                        </w:rPr>
                        <w:t>0</w:t>
                      </w: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;</w:t>
                      </w:r>
                    </w:p>
                    <w:p w14:paraId="686B7276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  <w:r w:rsidRPr="00902923"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  <w:t>}</w:t>
                      </w:r>
                    </w:p>
                    <w:p w14:paraId="7D1304FC" w14:textId="77777777" w:rsidR="00902923" w:rsidRPr="00902923" w:rsidRDefault="00902923" w:rsidP="0090292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2"/>
                          <w:szCs w:val="12"/>
                          <w:lang w:eastAsia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37154BD" w14:textId="77777777" w:rsidR="009431B4" w:rsidRDefault="009431B4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1B8101C7" w14:textId="71EB1AD5" w:rsidR="00A22D91" w:rsidRDefault="003A7260" w:rsidP="00025114">
      <w:pPr>
        <w:pStyle w:val="Heading1"/>
      </w:pPr>
      <w:r>
        <w:lastRenderedPageBreak/>
        <w:t>T</w:t>
      </w:r>
      <w:r w:rsidRPr="003A7260">
        <w:t>ask 2:</w:t>
      </w:r>
    </w:p>
    <w:p w14:paraId="11EC681D" w14:textId="70ACDAF4" w:rsidR="00355BBF" w:rsidRPr="00355BBF" w:rsidRDefault="00355BBF" w:rsidP="00355BBF">
      <w:pPr>
        <w:rPr>
          <w:lang w:eastAsia="en-US"/>
        </w:rPr>
      </w:pPr>
      <w:r>
        <w:rPr>
          <w:lang w:eastAsia="en-US"/>
        </w:rPr>
        <w:t xml:space="preserve">See </w:t>
      </w:r>
      <w:hyperlink r:id="rId13" w:history="1">
        <w:r>
          <w:rPr>
            <w:rStyle w:val="Hyperlink"/>
            <w:lang w:eastAsia="en-US"/>
          </w:rPr>
          <w:t>task2.cpp</w:t>
        </w:r>
      </w:hyperlink>
      <w:r>
        <w:rPr>
          <w:lang w:eastAsia="en-US"/>
        </w:rPr>
        <w:t>.</w:t>
      </w:r>
    </w:p>
    <w:p w14:paraId="553E9020" w14:textId="64572AFA" w:rsidR="009D78AF" w:rsidRDefault="009D78AF" w:rsidP="009D78AF">
      <w:pPr>
        <w:rPr>
          <w:lang w:eastAsia="en-US"/>
        </w:rPr>
      </w:pPr>
      <w:r w:rsidRPr="00482323">
        <w:rPr>
          <w:b/>
          <w:bCs/>
          <w:lang w:eastAsia="en-US"/>
        </w:rPr>
        <w:t>Part A:</w:t>
      </w:r>
      <w:r w:rsidR="00392E96">
        <w:rPr>
          <w:lang w:eastAsia="en-US"/>
        </w:rPr>
        <w:t xml:space="preserve"> </w:t>
      </w:r>
      <w:hyperlink r:id="rId14" w:anchor="L51" w:history="1">
        <w:r w:rsidR="006D7517">
          <w:rPr>
            <w:rStyle w:val="Hyperlink"/>
            <w:lang w:eastAsia="en-US"/>
          </w:rPr>
          <w:t>task2.cpp#L51</w:t>
        </w:r>
      </w:hyperlink>
      <w:r w:rsidR="00392E96">
        <w:rPr>
          <w:lang w:eastAsia="en-US"/>
        </w:rPr>
        <w:t xml:space="preserve"> </w:t>
      </w:r>
    </w:p>
    <w:p w14:paraId="7A3E1830" w14:textId="0613C644" w:rsidR="009D78AF" w:rsidRDefault="009D78AF" w:rsidP="009D78AF">
      <w:pPr>
        <w:rPr>
          <w:lang w:eastAsia="en-US"/>
        </w:rPr>
      </w:pPr>
      <w:r w:rsidRPr="00482323">
        <w:rPr>
          <w:b/>
          <w:bCs/>
          <w:lang w:eastAsia="en-US"/>
        </w:rPr>
        <w:t>Part B:</w:t>
      </w:r>
      <w:r w:rsidR="006D7517">
        <w:rPr>
          <w:lang w:eastAsia="en-US"/>
        </w:rPr>
        <w:t xml:space="preserve"> </w:t>
      </w:r>
      <w:hyperlink r:id="rId15" w:anchor="L79" w:history="1">
        <w:r w:rsidR="006D7517">
          <w:rPr>
            <w:rStyle w:val="Hyperlink"/>
            <w:lang w:eastAsia="en-US"/>
          </w:rPr>
          <w:t>task2.cpp#L79</w:t>
        </w:r>
      </w:hyperlink>
    </w:p>
    <w:p w14:paraId="4E0DB091" w14:textId="7B826CD8" w:rsidR="009D78AF" w:rsidRDefault="009D78AF" w:rsidP="009D78AF">
      <w:pPr>
        <w:rPr>
          <w:lang w:eastAsia="en-US"/>
        </w:rPr>
      </w:pPr>
      <w:r w:rsidRPr="00482323">
        <w:rPr>
          <w:b/>
          <w:bCs/>
          <w:lang w:eastAsia="en-US"/>
        </w:rPr>
        <w:t>Part C:</w:t>
      </w:r>
      <w:r w:rsidR="006D7517">
        <w:rPr>
          <w:lang w:eastAsia="en-US"/>
        </w:rPr>
        <w:t xml:space="preserve"> </w:t>
      </w:r>
      <w:hyperlink r:id="rId16" w:anchor="L118" w:history="1">
        <w:r w:rsidR="006D7517">
          <w:rPr>
            <w:rStyle w:val="Hyperlink"/>
            <w:lang w:eastAsia="en-US"/>
          </w:rPr>
          <w:t>task2.cpp#L118</w:t>
        </w:r>
      </w:hyperlink>
    </w:p>
    <w:p w14:paraId="21A325C5" w14:textId="6833D29A" w:rsidR="009D78AF" w:rsidRDefault="00F96840" w:rsidP="009D78AF">
      <w:pPr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27234EB7" wp14:editId="3290C400">
            <wp:extent cx="5943600" cy="2061845"/>
            <wp:effectExtent l="0" t="0" r="0" b="0"/>
            <wp:docPr id="849583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83337" name="Picture 84958333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FD4F" w14:textId="77777777" w:rsidR="00F96840" w:rsidRDefault="000E1E8E" w:rsidP="009D78AF">
      <w:pPr>
        <w:rPr>
          <w:b/>
          <w:bCs/>
          <w:lang w:eastAsia="en-US"/>
        </w:rPr>
      </w:pPr>
      <w:r w:rsidRPr="0023093E">
        <w:rPr>
          <w:b/>
          <w:bCs/>
          <w:lang w:eastAsia="en-US"/>
        </w:rPr>
        <w:t>Task Driver:</w:t>
      </w:r>
    </w:p>
    <w:p w14:paraId="7823431D" w14:textId="425784DC" w:rsidR="000E1E8E" w:rsidRPr="00025114" w:rsidRDefault="000E1E8E" w:rsidP="009D78AF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4C1011CE" wp14:editId="4722C743">
                <wp:extent cx="5943600" cy="3762375"/>
                <wp:effectExtent l="0" t="0" r="12700" b="12700"/>
                <wp:docPr id="9257110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7623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08C460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argc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char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argv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[])</w:t>
                            </w:r>
                          </w:p>
                          <w:p w14:paraId="3B624C99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45216C7D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argc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E4BC842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2C4E6571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println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"Pass in the filename as the first argument when running"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5696753E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651CB984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A05EFAC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0C8507B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infixFile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argv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</w:p>
                          <w:p w14:paraId="4FC464F6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C6208F5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vector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&gt;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infix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readCSV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infixFile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17FE85CF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A6011C5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"Expression : "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7296758D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token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: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infix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1288AE7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B6569F4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"{} "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token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5C9E8BA8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496099F3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println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();</w:t>
                            </w:r>
                          </w:p>
                          <w:p w14:paraId="19FEEB07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38B26A9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vector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&gt;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tokens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infixToPostfix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infix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6C57074B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1BFC9A5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"Converted  : "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15A7B375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token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: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tokens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D9C5449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15A6AFB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"{} "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token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14C6FFB2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314C0158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"= {}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evaluatePostfix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tokens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));</w:t>
                            </w:r>
                          </w:p>
                          <w:p w14:paraId="4BDC50DA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E16AAC3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26A1E670" w14:textId="77777777" w:rsidR="008F18B6" w:rsidRPr="008F18B6" w:rsidRDefault="008F18B6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F18B6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7F6C41AB" w14:textId="77777777" w:rsidR="000E1E8E" w:rsidRPr="008F18B6" w:rsidRDefault="000E1E8E" w:rsidP="008F18B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1011CE" id="_x0000_s1028" type="#_x0000_t202" style="width:468pt;height:29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" fillcolor="black [3213]" strokeweight=".5pt">
                <v:textbox>
                  <w:txbxContent>
                    <w:p w14:paraId="1008C460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8F18B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argc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F18B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char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argv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[])</w:t>
                      </w:r>
                    </w:p>
                    <w:p w14:paraId="3B624C99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45216C7D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F18B6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argc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E4BC842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2C4E6571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println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8F18B6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"Pass in the filename as the first argument when running"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5696753E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8F18B6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8F18B6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651CB984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1A05EFAC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0C8507B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infixFile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argv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8F18B6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</w:p>
                    <w:p w14:paraId="4FC464F6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C6208F5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vector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&gt; 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infix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readCSV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infixFile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17FE85CF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A6011C5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8F18B6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"Expression : "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7296758D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F18B6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8F18B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token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: 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infix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1288AE7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5B6569F4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8F18B6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"{} "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token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5C9E8BA8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496099F3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println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();</w:t>
                      </w:r>
                    </w:p>
                    <w:p w14:paraId="19FEEB07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38B26A9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vector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&gt; 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tokens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infixToPostfix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infix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6C57074B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1BFC9A5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8F18B6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"Converted  : "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15A7B375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F18B6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8F18B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&amp;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token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: 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tokens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D9C5449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515A6AFB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8F18B6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"{} "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token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14C6FFB2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314C0158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F18B6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F18B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8F18B6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"= {}</w:t>
                      </w:r>
                      <w:r w:rsidRPr="008F18B6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r w:rsidRPr="008F18B6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F18B6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evaluatePostfix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8F18B6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tokens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));</w:t>
                      </w:r>
                    </w:p>
                    <w:p w14:paraId="4BDC50DA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E16AAC3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F18B6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F18B6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26A1E670" w14:textId="77777777" w:rsidR="008F18B6" w:rsidRPr="008F18B6" w:rsidRDefault="008F18B6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F18B6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7F6C41AB" w14:textId="77777777" w:rsidR="000E1E8E" w:rsidRPr="008F18B6" w:rsidRDefault="000E1E8E" w:rsidP="008F18B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F846083" w14:textId="5E33D2D3" w:rsidR="00AF2BD0" w:rsidRDefault="003A7260" w:rsidP="00AF2BD0">
      <w:pPr>
        <w:pStyle w:val="Heading1"/>
      </w:pPr>
      <w:r w:rsidRPr="003A7260">
        <w:lastRenderedPageBreak/>
        <w:t>Task 3:</w:t>
      </w:r>
    </w:p>
    <w:p w14:paraId="747758CE" w14:textId="0DB0EE21" w:rsidR="00AF2BD0" w:rsidRDefault="00AF2BD0" w:rsidP="00AF2BD0">
      <w:pPr>
        <w:rPr>
          <w:lang w:eastAsia="en-US"/>
        </w:rPr>
      </w:pPr>
      <w:r>
        <w:rPr>
          <w:lang w:eastAsia="en-US"/>
        </w:rPr>
        <w:t xml:space="preserve">See </w:t>
      </w:r>
      <w:hyperlink r:id="rId18" w:history="1">
        <w:r>
          <w:rPr>
            <w:rStyle w:val="Hyperlink"/>
            <w:lang w:eastAsia="en-US"/>
          </w:rPr>
          <w:t>task3.cpp</w:t>
        </w:r>
      </w:hyperlink>
      <w:r>
        <w:rPr>
          <w:lang w:eastAsia="en-US"/>
        </w:rPr>
        <w:t>.</w:t>
      </w:r>
    </w:p>
    <w:p w14:paraId="0013DC81" w14:textId="74C08F0A" w:rsidR="00AF2BD0" w:rsidRDefault="00A30FEC" w:rsidP="00AF2BD0">
      <w:pPr>
        <w:rPr>
          <w:lang w:eastAsia="en-US"/>
        </w:rPr>
      </w:pPr>
      <w:r w:rsidRPr="00A30FEC">
        <w:rPr>
          <w:lang w:eastAsia="en-US"/>
        </w:rPr>
        <w:drawing>
          <wp:inline distT="0" distB="0" distL="0" distR="0" wp14:anchorId="1A3C6760" wp14:editId="29FD7070">
            <wp:extent cx="5943600" cy="2954020"/>
            <wp:effectExtent l="0" t="0" r="0" b="0"/>
            <wp:docPr id="8821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14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4442" w14:textId="6312D4A9" w:rsidR="009431B4" w:rsidRPr="009431B4" w:rsidRDefault="009431B4" w:rsidP="009431B4">
      <w:pPr>
        <w:rPr>
          <w:b/>
          <w:bCs/>
          <w:lang w:eastAsia="en-US"/>
        </w:rPr>
      </w:pPr>
      <w:r w:rsidRPr="0023093E">
        <w:rPr>
          <w:b/>
          <w:bCs/>
          <w:lang w:eastAsia="en-US"/>
        </w:rPr>
        <w:t>Task Driver:</w:t>
      </w:r>
    </w:p>
    <w:p w14:paraId="418CB956" w14:textId="348515B4" w:rsidR="00025114" w:rsidRPr="00025114" w:rsidRDefault="009431B4" w:rsidP="00A30FEC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190FDD04" wp14:editId="050072F5">
                <wp:extent cx="5943600" cy="3895725"/>
                <wp:effectExtent l="0" t="0" r="12700" b="15875"/>
                <wp:docPr id="6137596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8957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8DC661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main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argc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char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argv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[])</w:t>
                            </w:r>
                          </w:p>
                          <w:p w14:paraId="14001B95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632EDA47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argc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1778BAA6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0D9D3884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"Pass in the number of disks as the first argument"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38DDAFF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4174792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C218B33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DE5F13A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auto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result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isNumber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argv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[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]);</w:t>
                            </w:r>
                          </w:p>
                          <w:p w14:paraId="096425C6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209DF64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result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||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result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||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result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63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||</w:t>
                            </w:r>
                          </w:p>
                          <w:p w14:paraId="2FCBDD97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result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!=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static_cast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result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))</w:t>
                            </w:r>
                          </w:p>
                          <w:p w14:paraId="3B00B0AA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24863630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"Enter a positive integer between 1 and 63"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4BD98D67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4128A92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65B014C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C4D76A1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numDisks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static_cast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result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72CCFD44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D1D006E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Rod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rodA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{.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name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'A'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1CA65700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Rod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rodB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{.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name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'B'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34646914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Rod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rodC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{.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name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'C'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};</w:t>
                            </w:r>
                          </w:p>
                          <w:p w14:paraId="0B1FE216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13113D9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   // largest disk at the bottom</w:t>
                            </w:r>
                          </w:p>
                          <w:p w14:paraId="32D34BF7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for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uint8_t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disk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numDisks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disk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&gt;=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--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disk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6F161E4A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rodA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disks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push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disk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3E94FBBD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48A4910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towerOfHanoi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numDisks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rodA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rodB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rodC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7821EEFC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8DA2345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();</w:t>
                            </w:r>
                          </w:p>
                          <w:p w14:paraId="7387F34B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printRod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rodA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rodA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name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418D6D4C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printRod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rodB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rodB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name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9A6C969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printRod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rodC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rodC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name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3E89A1F4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116DB31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4E3C091" w14:textId="77777777" w:rsidR="00D212DB" w:rsidRPr="00D212DB" w:rsidRDefault="00D212DB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D212DB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4912F2D8" w14:textId="77777777" w:rsidR="009431B4" w:rsidRPr="00D212DB" w:rsidRDefault="009431B4" w:rsidP="00D212D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0FDD04" id="_x0000_s1029" type="#_x0000_t202" style="width:468pt;height:30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" fillcolor="black [3213]" strokeweight=".5pt">
                <v:textbox>
                  <w:txbxContent>
                    <w:p w14:paraId="028DC661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main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D212DB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argc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D212DB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char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argv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[])</w:t>
                      </w:r>
                    </w:p>
                    <w:p w14:paraId="14001B95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632EDA47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argc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1778BAA6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0D9D3884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D212DB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D212DB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"Pass in the number of disks as the first argument"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38DDAFF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D212DB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4174792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1C218B33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DE5F13A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auto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result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isNumber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argv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[</w:t>
                      </w:r>
                      <w:r w:rsidRPr="00D212DB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]);</w:t>
                      </w:r>
                    </w:p>
                    <w:p w14:paraId="096425C6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209DF64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result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||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result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||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result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63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||</w:t>
                      </w:r>
                    </w:p>
                    <w:p w14:paraId="2FCBDD97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result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!=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static_cast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D212DB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result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))</w:t>
                      </w:r>
                    </w:p>
                    <w:p w14:paraId="3B00B0AA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24863630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D212DB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D212DB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"Enter a positive integer between 1 and 63"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4BD98D67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D212DB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4128A92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065B014C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C4D76A1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numDisks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static_cast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D212DB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result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72CCFD44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D1D006E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Rod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rodA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{.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name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'A'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1CA65700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Rod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rodB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{.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name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'B'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34646914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Rod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rodC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{.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name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'C'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};</w:t>
                      </w:r>
                    </w:p>
                    <w:p w14:paraId="0B1FE216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13113D9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   // largest disk at the bottom</w:t>
                      </w:r>
                    </w:p>
                    <w:p w14:paraId="32D34BF7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for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D212DB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uint8_t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disk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numDisks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disk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&gt;=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r w:rsidRPr="00D212DB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--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disk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6F161E4A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rodA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disks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push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disk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3E94FBBD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48A4910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towerOfHanoi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numDisks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rodA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rodB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rodC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7821EEFC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8DA2345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();</w:t>
                      </w:r>
                    </w:p>
                    <w:p w14:paraId="7387F34B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printRod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rodA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rodA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name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418D6D4C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printRod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rodB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rodB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name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9A6C969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printRod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rodC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rodC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D212DB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name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3E89A1F4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116DB31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D212DB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D212DB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4E3C091" w14:textId="77777777" w:rsidR="00D212DB" w:rsidRPr="00D212DB" w:rsidRDefault="00D212DB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D212DB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4912F2D8" w14:textId="77777777" w:rsidR="009431B4" w:rsidRPr="00D212DB" w:rsidRDefault="009431B4" w:rsidP="00D212D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025114" w:rsidRPr="00025114" w:rsidSect="00226A0D">
      <w:footerReference w:type="even" r:id="rId20"/>
      <w:footerReference w:type="default" r:id="rId2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E372B0" w14:textId="77777777" w:rsidR="009E7599" w:rsidRDefault="009E7599" w:rsidP="00D47962">
      <w:pPr>
        <w:spacing w:after="0" w:line="240" w:lineRule="auto"/>
      </w:pPr>
      <w:r>
        <w:separator/>
      </w:r>
    </w:p>
  </w:endnote>
  <w:endnote w:type="continuationSeparator" w:id="0">
    <w:p w14:paraId="6C05D3C7" w14:textId="77777777" w:rsidR="009E7599" w:rsidRDefault="009E7599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Content>
      <w:p w14:paraId="5D119C30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7A1B39C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Content>
      <w:p w14:paraId="3D9B99FA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56EEE0E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C8F8ED" w14:textId="77777777" w:rsidR="009E7599" w:rsidRDefault="009E7599" w:rsidP="00D47962">
      <w:pPr>
        <w:spacing w:after="0" w:line="240" w:lineRule="auto"/>
      </w:pPr>
      <w:r>
        <w:separator/>
      </w:r>
    </w:p>
  </w:footnote>
  <w:footnote w:type="continuationSeparator" w:id="0">
    <w:p w14:paraId="6DF783E8" w14:textId="77777777" w:rsidR="009E7599" w:rsidRDefault="009E7599" w:rsidP="00D479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24"/>
    <w:rsid w:val="00025114"/>
    <w:rsid w:val="000E1E8E"/>
    <w:rsid w:val="00127B6E"/>
    <w:rsid w:val="0017103D"/>
    <w:rsid w:val="00223231"/>
    <w:rsid w:val="00226A0D"/>
    <w:rsid w:val="0023093E"/>
    <w:rsid w:val="002863F1"/>
    <w:rsid w:val="002B2628"/>
    <w:rsid w:val="00336248"/>
    <w:rsid w:val="00355BBF"/>
    <w:rsid w:val="00392E96"/>
    <w:rsid w:val="003A7260"/>
    <w:rsid w:val="00482323"/>
    <w:rsid w:val="00490D9D"/>
    <w:rsid w:val="005C7E4D"/>
    <w:rsid w:val="00694F28"/>
    <w:rsid w:val="006D7517"/>
    <w:rsid w:val="007F0991"/>
    <w:rsid w:val="008F18B6"/>
    <w:rsid w:val="00902923"/>
    <w:rsid w:val="00942C70"/>
    <w:rsid w:val="009431B4"/>
    <w:rsid w:val="009D78AF"/>
    <w:rsid w:val="009E7599"/>
    <w:rsid w:val="00A22D91"/>
    <w:rsid w:val="00A30FEC"/>
    <w:rsid w:val="00AB1CDF"/>
    <w:rsid w:val="00AF040F"/>
    <w:rsid w:val="00AF2BD0"/>
    <w:rsid w:val="00AF5908"/>
    <w:rsid w:val="00AF6061"/>
    <w:rsid w:val="00B42F8E"/>
    <w:rsid w:val="00CC3BC5"/>
    <w:rsid w:val="00D1336D"/>
    <w:rsid w:val="00D212DB"/>
    <w:rsid w:val="00D47962"/>
    <w:rsid w:val="00D51D65"/>
    <w:rsid w:val="00D84D54"/>
    <w:rsid w:val="00EC41B8"/>
    <w:rsid w:val="00EF6924"/>
    <w:rsid w:val="00F2019F"/>
    <w:rsid w:val="00F706DD"/>
    <w:rsid w:val="00F9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D70D"/>
  <w15:chartTrackingRefBased/>
  <w15:docId w15:val="{88076B81-F1B3-2043-901B-111C725A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mujtaba25/CS-250/blob/main/Labs/Lab%2007/Deliverables/source/tasks/source/stack/stack.hpp" TargetMode="External"/><Relationship Id="rId13" Type="http://schemas.openxmlformats.org/officeDocument/2006/relationships/hyperlink" Target="https://github.com/mmujtaba25/CS-250/blob/main/Labs/Lab%2007/Deliverables/source/tasks/source/task2.cpp" TargetMode="External"/><Relationship Id="rId18" Type="http://schemas.openxmlformats.org/officeDocument/2006/relationships/hyperlink" Target="https://github.com/mmujtaba25/CS-250/blob/main/Labs/Lab%2007/Deliverables/source/tasks/source/task3.cpp" TargetMode="Externa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hyperlink" Target="mailto:mmujtaba.bese25seecs@seecs.edu.pk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hyperlink" Target="https://github.com/mmujtaba25/CS-250/blob/45dc4305ac2f71af76fb419f434e43d1614bbc25/Labs/Lab%2007/Deliverables/source/tasks/source/task2.cpp" TargetMode="Externa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mmujtaba25/CS-250/blob/main/Labs/Lab%2007/Deliverables/source/tasks/source/task1.cpp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github.com/mmujtaba25/CS-250/blob/45dc4305ac2f71af76fb419f434e43d1614bbc25/Labs/Lab%2007/Deliverables/source/tasks/source/task2.cp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mmujtaba25/CS-250/releases/tag/lab-07" TargetMode="External"/><Relationship Id="rId19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github.com/mmujtaba25/CS-250" TargetMode="External"/><Relationship Id="rId14" Type="http://schemas.openxmlformats.org/officeDocument/2006/relationships/hyperlink" Target="https://github.com/mmujtaba25/CS-250/blob/45dc4305ac2f71af76fb419f434e43d1614bbc25/Labs/Lab%2007/Deliverables/source/tasks/source/task2.cpp" TargetMode="Externa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Lab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Template.dotx</Template>
  <TotalTime>14</TotalTime>
  <Pages>5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24</cp:revision>
  <dcterms:created xsi:type="dcterms:W3CDTF">2026-10-25T18:30:00Z</dcterms:created>
  <dcterms:modified xsi:type="dcterms:W3CDTF">2026-10-25T18:49:00Z</dcterms:modified>
</cp:coreProperties>
</file>