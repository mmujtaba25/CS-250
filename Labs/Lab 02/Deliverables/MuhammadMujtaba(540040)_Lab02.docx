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body>
    <w:p w14:paraId="2F8FE99A" w14:textId="77777777" w:rsidR="00D47962" w:rsidRDefault="00D47962" w:rsidP="00D47962">
      <w:pPr>
        <w:jc w:val="center"/>
      </w:pPr>
      <w:r>
        <w:rPr>
          <w:noProof/>
        </w:rPr>
        <w:drawing>
          <wp:inline distT="0" distB="0" distL="0" distR="0" wp14:anchorId="2588E877" wp14:editId="104AE1B8">
            <wp:extent cx="1143000" cy="1143000"/>
            <wp:effectExtent l="0" t="0" r="0" b="0"/>
            <wp:docPr id="1619331001" name="Picture 161933100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/>
                    <pic:cNvPicPr/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tretch>
                      <a:fillRect/>
                    </a:stretch>
                  </pic:blipFill>
                  <pic:spPr>
                    <a:xfrm>
                      <a:off x="0" y="0"/>
                      <a:ext cx="11430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0172A4" w14:textId="77777777" w:rsidR="00D47962" w:rsidRDefault="00D47962" w:rsidP="00D47962">
      <w:pPr>
        <w:jc w:val="center"/>
      </w:pPr>
    </w:p>
    <w:p w14:paraId="3597D22C" w14:textId="2E528D03" w:rsidR="00D47962" w:rsidRDefault="00915AD1" w:rsidP="00D47962">
      <w:pPr>
        <w:pStyle w:val="Title"/>
        <w:jc w:val="center"/>
      </w:pPr>
      <w:r>
        <w:t>CS-</w:t>
      </w:r>
      <w:proofErr w:type="gramStart"/>
      <w:r>
        <w:t xml:space="preserve">250 </w:t>
      </w:r>
      <w:r w:rsidR="003A7260">
        <w:t>:</w:t>
      </w:r>
      <w:proofErr w:type="gramEnd"/>
      <w:r w:rsidR="003A7260">
        <w:t xml:space="preserve"> Lab </w:t>
      </w:r>
      <w:r>
        <w:t>0</w:t>
      </w:r>
      <w:r w:rsidR="008D4D3B">
        <w:t>2</w:t>
      </w:r>
    </w:p>
    <w:p w14:paraId="25885F86" w14:textId="2F8B3A7E" w:rsidR="00915AD1" w:rsidRDefault="001C70A3" w:rsidP="00D47962">
      <w:pPr>
        <w:jc w:val="center"/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</w:pPr>
      <w:r w:rsidRPr="001C70A3">
        <w:rPr>
          <w:rFonts w:eastAsiaTheme="majorEastAsia" w:cstheme="majorBidi"/>
          <w:b/>
          <w:bCs/>
          <w:color w:val="595959" w:themeColor="text1" w:themeTint="A6"/>
          <w:spacing w:val="15"/>
          <w:kern w:val="2"/>
          <w:sz w:val="28"/>
          <w:szCs w:val="28"/>
          <w:lang w:eastAsia="en-US"/>
          <w14:ligatures w14:val="standardContextual"/>
        </w:rPr>
        <w:t>Dynamic Memory Allocation with Git and Unit Testing</w:t>
      </w:r>
    </w:p>
    <w:p w14:paraId="4F08B5FF" w14:textId="77777777" w:rsidR="001C70A3" w:rsidRDefault="001C70A3" w:rsidP="00D47962">
      <w:pPr>
        <w:jc w:val="center"/>
      </w:pPr>
    </w:p>
    <w:p w14:paraId="2CC31A7F" w14:textId="77777777" w:rsidR="003A7260" w:rsidRDefault="003A7260" w:rsidP="00D47962">
      <w:pPr>
        <w:jc w:val="center"/>
      </w:pPr>
    </w:p>
    <w:p w14:paraId="53DC5639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Muhammad Mujtaba</w:t>
      </w:r>
    </w:p>
    <w:p w14:paraId="46E4AB9D" w14:textId="77777777" w:rsidR="00D47962" w:rsidRDefault="00D47962" w:rsidP="00D47962">
      <w:pPr>
        <w:jc w:val="center"/>
        <w:rPr>
          <w:rStyle w:val="Strong"/>
        </w:rPr>
      </w:pPr>
      <w:r>
        <w:rPr>
          <w:rStyle w:val="Strong"/>
        </w:rPr>
        <w:t>CMD ID: 540040</w:t>
      </w:r>
    </w:p>
    <w:p w14:paraId="4D9876E2" w14:textId="77777777" w:rsidR="00D47962" w:rsidRDefault="00D47962" w:rsidP="00D47962">
      <w:pPr>
        <w:jc w:val="center"/>
      </w:pPr>
      <w:hyperlink r:id="rId8" w:history="1">
        <w:r w:rsidRPr="00636010">
          <w:rPr>
            <w:rStyle w:val="Hyperlink"/>
          </w:rPr>
          <w:t>mmujtaba.bese25seecs@seecs.edu.pk</w:t>
        </w:r>
      </w:hyperlink>
      <w:r>
        <w:t xml:space="preserve"> </w:t>
      </w:r>
    </w:p>
    <w:p w14:paraId="6D159590" w14:textId="77777777" w:rsidR="00D47962" w:rsidRDefault="00D47962" w:rsidP="00D47962">
      <w:pPr>
        <w:jc w:val="center"/>
      </w:pPr>
    </w:p>
    <w:p w14:paraId="7017B0DE" w14:textId="77777777" w:rsidR="00D47962" w:rsidRDefault="00D47962" w:rsidP="00D47962">
      <w:pPr>
        <w:pStyle w:val="Subtitle"/>
        <w:jc w:val="center"/>
      </w:pPr>
    </w:p>
    <w:p w14:paraId="57E922B8" w14:textId="77777777" w:rsidR="00D47962" w:rsidRDefault="00D47962" w:rsidP="00D47962">
      <w:pPr>
        <w:jc w:val="center"/>
      </w:pPr>
    </w:p>
    <w:p w14:paraId="25E5C03E" w14:textId="77777777" w:rsidR="00D47962" w:rsidRDefault="00D47962" w:rsidP="00D47962">
      <w:pPr>
        <w:jc w:val="center"/>
      </w:pPr>
    </w:p>
    <w:p w14:paraId="7A0CC45D" w14:textId="77777777" w:rsidR="00D47962" w:rsidRDefault="00D47962" w:rsidP="00D47962">
      <w:pPr>
        <w:jc w:val="center"/>
      </w:pPr>
    </w:p>
    <w:p w14:paraId="56D62CAE" w14:textId="77777777" w:rsidR="00D47962" w:rsidRDefault="00D47962" w:rsidP="00D47962">
      <w:pPr>
        <w:jc w:val="center"/>
      </w:pPr>
    </w:p>
    <w:p w14:paraId="717CE3A7" w14:textId="77777777" w:rsidR="00336248" w:rsidRDefault="00336248" w:rsidP="00D47962">
      <w:pPr>
        <w:jc w:val="center"/>
      </w:pPr>
    </w:p>
    <w:p w14:paraId="5F3672B4" w14:textId="77777777" w:rsidR="00336248" w:rsidRDefault="00336248" w:rsidP="00D47962">
      <w:pPr>
        <w:jc w:val="center"/>
      </w:pPr>
    </w:p>
    <w:p w14:paraId="46DB58F4" w14:textId="77777777" w:rsidR="00336248" w:rsidRDefault="00336248" w:rsidP="00D47962">
      <w:pPr>
        <w:jc w:val="center"/>
      </w:pPr>
    </w:p>
    <w:p w14:paraId="67F06241" w14:textId="77777777" w:rsidR="003A7260" w:rsidRDefault="003A7260" w:rsidP="00D47962">
      <w:pPr>
        <w:jc w:val="center"/>
      </w:pPr>
    </w:p>
    <w:p w14:paraId="0BF63ABF" w14:textId="77777777" w:rsidR="00D47962" w:rsidRDefault="00D47962" w:rsidP="00D47962">
      <w:pPr>
        <w:jc w:val="center"/>
      </w:pPr>
    </w:p>
    <w:p w14:paraId="003870C8" w14:textId="77777777" w:rsidR="00D47962" w:rsidRDefault="00D47962" w:rsidP="00D47962">
      <w:pPr>
        <w:pStyle w:val="Subtitle"/>
        <w:jc w:val="center"/>
      </w:pPr>
      <w:r w:rsidRPr="1788D78F">
        <w:rPr>
          <w:b/>
          <w:bCs/>
        </w:rPr>
        <w:t xml:space="preserve">Class: </w:t>
      </w:r>
      <w:r>
        <w:t>BESE 16B</w:t>
      </w:r>
    </w:p>
    <w:p w14:paraId="104B4F66" w14:textId="77777777" w:rsidR="00226A0D" w:rsidRDefault="00D47962" w:rsidP="003A7260">
      <w:pPr>
        <w:pStyle w:val="Subtitle"/>
        <w:jc w:val="center"/>
      </w:pPr>
      <w:r w:rsidRPr="1788D78F">
        <w:rPr>
          <w:b/>
          <w:bCs/>
        </w:rPr>
        <w:t xml:space="preserve">Batch: </w:t>
      </w:r>
      <w:r>
        <w:t>2k25</w:t>
      </w:r>
    </w:p>
    <w:p w14:paraId="0A308DCE" w14:textId="77777777" w:rsidR="008C6116" w:rsidRDefault="008C6116" w:rsidP="008C6116">
      <w:pPr>
        <w:pStyle w:val="Heading1"/>
        <w:rPr>
          <w:rFonts w:asciiTheme="minorHAnsi" w:eastAsiaTheme="minorEastAsia" w:hAnsiTheme="minorHAnsi" w:cstheme="minorBidi"/>
          <w:b/>
          <w:bCs/>
          <w:color w:val="auto"/>
          <w:kern w:val="0"/>
          <w:sz w:val="24"/>
          <w:szCs w:val="24"/>
          <w14:ligatures w14:val="none"/>
        </w:rPr>
      </w:pPr>
      <w:r>
        <w:lastRenderedPageBreak/>
        <w:t>T</w:t>
      </w:r>
      <w:r w:rsidRPr="003A7260">
        <w:t xml:space="preserve">ask </w:t>
      </w:r>
      <w:r>
        <w:t>1</w:t>
      </w:r>
      <w:r w:rsidRPr="003A7260">
        <w:t xml:space="preserve">: </w:t>
      </w:r>
    </w:p>
    <w:p w14:paraId="4C45D0B0" w14:textId="77777777" w:rsidR="008C6116" w:rsidRPr="008C6116" w:rsidRDefault="008C6116" w:rsidP="008C6116">
      <w:pPr>
        <w:rPr>
          <w:b/>
          <w:bCs/>
        </w:rPr>
      </w:pPr>
      <w:r w:rsidRPr="008C6116">
        <w:rPr>
          <w:b/>
          <w:bCs/>
          <w:lang w:eastAsia="en-US"/>
        </w:rPr>
        <w:t>I.</w:t>
      </w:r>
      <w:r w:rsidRPr="008C6116">
        <w:rPr>
          <w:b/>
          <w:bCs/>
        </w:rPr>
        <w:t xml:space="preserve"> Creating a GitHub Account:</w:t>
      </w:r>
    </w:p>
    <w:p w14:paraId="472AA83C" w14:textId="218AB31B" w:rsidR="008C6116" w:rsidRDefault="008C6116" w:rsidP="008C6116">
      <w:pPr>
        <w:rPr>
          <w:lang w:eastAsia="en-US"/>
        </w:rPr>
      </w:pPr>
      <w:r w:rsidRPr="008C6116">
        <w:rPr>
          <w:noProof/>
          <w:lang w:eastAsia="en-US"/>
        </w:rPr>
        <w:drawing>
          <wp:inline distT="0" distB="0" distL="0" distR="0" wp14:anchorId="3177545E" wp14:editId="2802F144">
            <wp:extent cx="5303520" cy="3197410"/>
            <wp:effectExtent l="0" t="0" r="5080" b="3175"/>
            <wp:docPr id="69311204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93112047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76ED267" w14:textId="339C636D" w:rsidR="008C6116" w:rsidRDefault="008C6116" w:rsidP="008C6116">
      <w:pPr>
        <w:rPr>
          <w:lang w:eastAsia="en-US"/>
        </w:rPr>
      </w:pPr>
      <w:r>
        <w:rPr>
          <w:lang w:eastAsia="en-US"/>
        </w:rPr>
        <w:t xml:space="preserve">Link: </w:t>
      </w:r>
      <w:hyperlink r:id="rId10" w:history="1">
        <w:r w:rsidRPr="002F1265">
          <w:rPr>
            <w:rStyle w:val="Hyperlink"/>
            <w:lang w:eastAsia="en-US"/>
          </w:rPr>
          <w:t>https://github.com/mmujtaba25</w:t>
        </w:r>
      </w:hyperlink>
      <w:r>
        <w:rPr>
          <w:lang w:eastAsia="en-US"/>
        </w:rPr>
        <w:t xml:space="preserve"> </w:t>
      </w:r>
    </w:p>
    <w:p w14:paraId="4CF08721" w14:textId="079A7DB8" w:rsidR="008C6116" w:rsidRDefault="008C6116" w:rsidP="008C6116">
      <w:pPr>
        <w:rPr>
          <w:b/>
          <w:bCs/>
        </w:rPr>
      </w:pPr>
      <w:r w:rsidRPr="008C6116">
        <w:rPr>
          <w:b/>
          <w:bCs/>
          <w:lang w:eastAsia="en-US"/>
        </w:rPr>
        <w:t>I</w:t>
      </w:r>
      <w:r>
        <w:rPr>
          <w:b/>
          <w:bCs/>
          <w:lang w:eastAsia="en-US"/>
        </w:rPr>
        <w:t>I</w:t>
      </w:r>
      <w:r w:rsidRPr="008C6116">
        <w:rPr>
          <w:b/>
          <w:bCs/>
          <w:lang w:eastAsia="en-US"/>
        </w:rPr>
        <w:t>.</w:t>
      </w:r>
      <w:r w:rsidRPr="008C6116">
        <w:rPr>
          <w:b/>
          <w:bCs/>
        </w:rPr>
        <w:t xml:space="preserve"> Create a New Repository:</w:t>
      </w:r>
    </w:p>
    <w:p w14:paraId="510521DA" w14:textId="2A178BBC" w:rsidR="008C6116" w:rsidRDefault="008C6116" w:rsidP="008C6116">
      <w:pPr>
        <w:rPr>
          <w:lang w:eastAsia="en-US"/>
        </w:rPr>
      </w:pPr>
      <w:r w:rsidRPr="008C6116">
        <w:rPr>
          <w:noProof/>
          <w:lang w:eastAsia="en-US"/>
        </w:rPr>
        <w:drawing>
          <wp:inline distT="0" distB="0" distL="0" distR="0" wp14:anchorId="645873E7" wp14:editId="01C9FBDA">
            <wp:extent cx="5303520" cy="3197410"/>
            <wp:effectExtent l="0" t="0" r="5080" b="3175"/>
            <wp:docPr id="34074768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4074768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1974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2C3E9B86" w14:textId="6F5F79D3" w:rsidR="008C6116" w:rsidRDefault="008C6116" w:rsidP="008C6116">
      <w:pPr>
        <w:rPr>
          <w:lang w:eastAsia="en-US"/>
        </w:rPr>
      </w:pPr>
      <w:r>
        <w:rPr>
          <w:lang w:eastAsia="en-US"/>
        </w:rPr>
        <w:t xml:space="preserve">Link: </w:t>
      </w:r>
      <w:hyperlink r:id="rId12" w:history="1">
        <w:r w:rsidRPr="002F1265">
          <w:rPr>
            <w:rStyle w:val="Hyperlink"/>
            <w:lang w:eastAsia="en-US"/>
          </w:rPr>
          <w:t>https://github.com/mmujtaba25/DSA-Lab2</w:t>
        </w:r>
      </w:hyperlink>
      <w:r>
        <w:rPr>
          <w:lang w:eastAsia="en-US"/>
        </w:rPr>
        <w:t xml:space="preserve">  </w:t>
      </w:r>
    </w:p>
    <w:p w14:paraId="70F77687" w14:textId="3435619F" w:rsidR="00933CF2" w:rsidRDefault="00933CF2" w:rsidP="00933CF2">
      <w:pPr>
        <w:rPr>
          <w:b/>
          <w:bCs/>
        </w:rPr>
      </w:pPr>
      <w:r>
        <w:rPr>
          <w:b/>
          <w:bCs/>
          <w:lang w:eastAsia="en-US"/>
        </w:rPr>
        <w:lastRenderedPageBreak/>
        <w:t>I</w:t>
      </w:r>
      <w:r w:rsidRPr="00933CF2">
        <w:rPr>
          <w:b/>
          <w:bCs/>
          <w:lang w:eastAsia="en-US"/>
        </w:rPr>
        <w:t>II. Clone Repository to Local Machine</w:t>
      </w:r>
      <w:r w:rsidRPr="008C6116">
        <w:rPr>
          <w:b/>
          <w:bCs/>
        </w:rPr>
        <w:t>:</w:t>
      </w:r>
    </w:p>
    <w:p w14:paraId="1186870B" w14:textId="7B659FCD" w:rsidR="00933CF2" w:rsidRDefault="00933CF2" w:rsidP="008C6116">
      <w:pPr>
        <w:rPr>
          <w:lang w:eastAsia="en-US"/>
        </w:rPr>
      </w:pPr>
      <w:r w:rsidRPr="00933CF2">
        <w:rPr>
          <w:noProof/>
          <w:lang w:eastAsia="en-US"/>
        </w:rPr>
        <w:drawing>
          <wp:inline distT="0" distB="0" distL="0" distR="0" wp14:anchorId="04B070E4" wp14:editId="5C4315D5">
            <wp:extent cx="5303520" cy="3051790"/>
            <wp:effectExtent l="0" t="0" r="5080" b="0"/>
            <wp:docPr id="214252553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142525530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0517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43F8BB9" w14:textId="7CF1B79F" w:rsidR="00933CF2" w:rsidRDefault="00933CF2" w:rsidP="00933CF2">
      <w:pPr>
        <w:rPr>
          <w:b/>
          <w:bCs/>
        </w:rPr>
      </w:pPr>
      <w:r>
        <w:rPr>
          <w:b/>
          <w:bCs/>
          <w:lang w:eastAsia="en-US"/>
        </w:rPr>
        <w:t>IV</w:t>
      </w:r>
      <w:r w:rsidRPr="00933CF2">
        <w:rPr>
          <w:b/>
          <w:bCs/>
          <w:lang w:eastAsia="en-US"/>
        </w:rPr>
        <w:t>. Set Git Identity</w:t>
      </w:r>
      <w:r w:rsidRPr="008C6116">
        <w:rPr>
          <w:b/>
          <w:bCs/>
        </w:rPr>
        <w:t>:</w:t>
      </w:r>
    </w:p>
    <w:p w14:paraId="46BAA97C" w14:textId="600FF55B" w:rsidR="00933CF2" w:rsidRDefault="00933CF2" w:rsidP="00933CF2">
      <w:pPr>
        <w:rPr>
          <w:lang w:eastAsia="en-US"/>
        </w:rPr>
      </w:pPr>
      <w:r w:rsidRPr="00933CF2">
        <w:rPr>
          <w:noProof/>
          <w:lang w:eastAsia="en-US"/>
        </w:rPr>
        <w:drawing>
          <wp:inline distT="0" distB="0" distL="0" distR="0" wp14:anchorId="20CCBEDE" wp14:editId="69C3120E">
            <wp:extent cx="5207000" cy="1295400"/>
            <wp:effectExtent l="0" t="0" r="0" b="0"/>
            <wp:docPr id="3951651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9516516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20700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228B96B" w14:textId="77777777" w:rsidR="00933CF2" w:rsidRDefault="00933CF2" w:rsidP="00933CF2">
      <w:pPr>
        <w:rPr>
          <w:b/>
          <w:bCs/>
          <w:lang w:eastAsia="en-US"/>
        </w:rPr>
      </w:pPr>
      <w:r w:rsidRPr="00933CF2">
        <w:rPr>
          <w:b/>
          <w:bCs/>
          <w:lang w:eastAsia="en-US"/>
        </w:rPr>
        <w:t>V. Add a Starter Program</w:t>
      </w:r>
      <w:r>
        <w:rPr>
          <w:b/>
          <w:bCs/>
          <w:lang w:eastAsia="en-US"/>
        </w:rPr>
        <w:t>:</w:t>
      </w:r>
    </w:p>
    <w:p w14:paraId="72FD9D62" w14:textId="2F5E27AC" w:rsidR="00933CF2" w:rsidRPr="00933CF2" w:rsidRDefault="00933CF2" w:rsidP="00933CF2">
      <w:pPr>
        <w:rPr>
          <w:b/>
          <w:bCs/>
          <w:lang w:eastAsia="en-US"/>
        </w:rPr>
      </w:pPr>
      <w:r w:rsidRPr="00933CF2">
        <w:rPr>
          <w:b/>
          <w:bCs/>
          <w:noProof/>
          <w:lang w:eastAsia="en-US"/>
        </w:rPr>
        <w:drawing>
          <wp:inline distT="0" distB="0" distL="0" distR="0" wp14:anchorId="60E8C15F" wp14:editId="6A56A51E">
            <wp:extent cx="0" cy="0"/>
            <wp:effectExtent l="0" t="0" r="0" b="0"/>
            <wp:docPr id="144767596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447675966" name="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0" cy="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Pr="00933CF2">
        <w:rPr>
          <w:b/>
          <w:bCs/>
          <w:noProof/>
          <w:lang w:eastAsia="en-US"/>
        </w:rPr>
        <w:drawing>
          <wp:inline distT="0" distB="0" distL="0" distR="0" wp14:anchorId="175EB937" wp14:editId="54CA46FF">
            <wp:extent cx="5943600" cy="1672590"/>
            <wp:effectExtent l="0" t="0" r="0" b="3810"/>
            <wp:docPr id="1052483256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52483256" name="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67259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25B7985" w14:textId="77777777" w:rsidR="00933CF2" w:rsidRDefault="00933CF2">
      <w:pPr>
        <w:spacing w:line="278" w:lineRule="auto"/>
        <w:rPr>
          <w:b/>
          <w:bCs/>
        </w:rPr>
      </w:pPr>
      <w:r>
        <w:rPr>
          <w:b/>
          <w:bCs/>
        </w:rPr>
        <w:br w:type="page"/>
      </w:r>
    </w:p>
    <w:p w14:paraId="25E91F80" w14:textId="7A51AAB8" w:rsidR="00933CF2" w:rsidRDefault="00933CF2" w:rsidP="00933CF2">
      <w:pPr>
        <w:spacing w:line="278" w:lineRule="auto"/>
        <w:rPr>
          <w:lang w:eastAsia="en-US"/>
        </w:rPr>
      </w:pPr>
      <w:r w:rsidRPr="00933CF2">
        <w:rPr>
          <w:b/>
          <w:bCs/>
        </w:rPr>
        <w:lastRenderedPageBreak/>
        <w:t>VI. Build and Run:</w:t>
      </w:r>
    </w:p>
    <w:p w14:paraId="29D6D82E" w14:textId="04AFA852" w:rsidR="00933CF2" w:rsidRDefault="00933CF2" w:rsidP="00933CF2">
      <w:pPr>
        <w:spacing w:line="278" w:lineRule="auto"/>
        <w:rPr>
          <w:lang w:eastAsia="en-US"/>
        </w:rPr>
      </w:pPr>
      <w:r w:rsidRPr="00933CF2">
        <w:rPr>
          <w:noProof/>
          <w:lang w:eastAsia="en-US"/>
        </w:rPr>
        <w:drawing>
          <wp:inline distT="0" distB="0" distL="0" distR="0" wp14:anchorId="61D8F454" wp14:editId="5B22309A">
            <wp:extent cx="4864100" cy="965200"/>
            <wp:effectExtent l="0" t="0" r="0" b="0"/>
            <wp:docPr id="1546363957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546363957" name="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4864100" cy="965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934A81A" w14:textId="48AF526C" w:rsidR="00933CF2" w:rsidRDefault="00933CF2" w:rsidP="00933CF2">
      <w:pPr>
        <w:spacing w:line="278" w:lineRule="auto"/>
        <w:rPr>
          <w:b/>
          <w:bCs/>
          <w:lang w:eastAsia="en-US"/>
        </w:rPr>
      </w:pPr>
      <w:r w:rsidRPr="00933CF2">
        <w:rPr>
          <w:b/>
          <w:bCs/>
          <w:lang w:eastAsia="en-US"/>
        </w:rPr>
        <w:t>VII. Stage, Commit, and Push:</w:t>
      </w:r>
    </w:p>
    <w:p w14:paraId="76033077" w14:textId="0A6E54B8" w:rsidR="00933CF2" w:rsidRPr="00933CF2" w:rsidRDefault="00694FF4" w:rsidP="00933CF2">
      <w:pPr>
        <w:spacing w:line="278" w:lineRule="auto"/>
        <w:rPr>
          <w:b/>
          <w:bCs/>
          <w:lang w:eastAsia="en-US"/>
        </w:rPr>
      </w:pPr>
      <w:r w:rsidRPr="00694FF4">
        <w:rPr>
          <w:b/>
          <w:bCs/>
          <w:noProof/>
          <w:lang w:eastAsia="en-US"/>
        </w:rPr>
        <w:drawing>
          <wp:inline distT="0" distB="0" distL="0" distR="0" wp14:anchorId="45B4D27D" wp14:editId="5395F7B8">
            <wp:extent cx="5943600" cy="2462530"/>
            <wp:effectExtent l="0" t="0" r="0" b="1270"/>
            <wp:docPr id="173437284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734372843" name="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4625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E0B4C1" w14:textId="77777777" w:rsidR="00694FF4" w:rsidRDefault="00694FF4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7FFB2943" w14:textId="3B4D3B17" w:rsidR="008C6116" w:rsidRDefault="008C6116" w:rsidP="008C6116">
      <w:pPr>
        <w:pStyle w:val="Heading1"/>
        <w:rPr>
          <w:rFonts w:asciiTheme="minorHAnsi" w:eastAsiaTheme="minorEastAsia" w:hAnsiTheme="minorHAnsi" w:cstheme="minorBidi"/>
          <w:b/>
          <w:bCs/>
          <w:color w:val="auto"/>
          <w:kern w:val="0"/>
          <w:sz w:val="24"/>
          <w:szCs w:val="24"/>
          <w14:ligatures w14:val="none"/>
        </w:rPr>
      </w:pPr>
      <w:r>
        <w:lastRenderedPageBreak/>
        <w:t>T</w:t>
      </w:r>
      <w:r w:rsidRPr="003A7260">
        <w:t xml:space="preserve">ask </w:t>
      </w:r>
      <w:r>
        <w:t>2</w:t>
      </w:r>
      <w:r w:rsidRPr="003A7260">
        <w:t xml:space="preserve">: </w:t>
      </w:r>
    </w:p>
    <w:p w14:paraId="3B59A7C3" w14:textId="54265F4A" w:rsidR="006E17EA" w:rsidRDefault="006E17EA" w:rsidP="006E17EA">
      <w:pPr>
        <w:rPr>
          <w:lang w:eastAsia="en-US"/>
        </w:rPr>
      </w:pPr>
      <w:r>
        <w:rPr>
          <w:lang w:eastAsia="en-US"/>
        </w:rPr>
        <w:t>Updated Program Committed on Git:</w:t>
      </w:r>
    </w:p>
    <w:p w14:paraId="1A61ADEF" w14:textId="7CB82F6C" w:rsidR="006E17EA" w:rsidRDefault="006E17EA" w:rsidP="008C6116">
      <w:pPr>
        <w:rPr>
          <w:lang w:eastAsia="en-US"/>
        </w:rPr>
      </w:pPr>
      <w:r w:rsidRPr="006E17EA">
        <w:rPr>
          <w:noProof/>
          <w:lang w:eastAsia="en-US"/>
        </w:rPr>
        <w:drawing>
          <wp:inline distT="0" distB="0" distL="0" distR="0" wp14:anchorId="410030FB" wp14:editId="0332FEE9">
            <wp:extent cx="5943600" cy="3916046"/>
            <wp:effectExtent l="0" t="0" r="0" b="0"/>
            <wp:docPr id="1318311793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18311793" name="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39160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4B59085D" w14:textId="19B5C4A6" w:rsidR="006E17EA" w:rsidRPr="00025114" w:rsidRDefault="006E17EA" w:rsidP="008C6116">
      <w:pPr>
        <w:rPr>
          <w:lang w:eastAsia="en-US"/>
        </w:rPr>
      </w:pPr>
      <w:r w:rsidRPr="006E17EA">
        <w:rPr>
          <w:sz w:val="20"/>
          <w:szCs w:val="20"/>
          <w:lang w:eastAsia="en-US"/>
        </w:rPr>
        <w:t xml:space="preserve">Link: </w:t>
      </w:r>
      <w:hyperlink r:id="rId20" w:history="1">
        <w:r w:rsidRPr="006E17EA">
          <w:rPr>
            <w:rStyle w:val="Hyperlink"/>
            <w:sz w:val="20"/>
            <w:szCs w:val="20"/>
            <w:lang w:eastAsia="en-US"/>
          </w:rPr>
          <w:t>https://github.com/mmujtaba25/DSA-Lab2/commit/da6cce1b18a5746b91767e22b993613aefb6a4a0</w:t>
        </w:r>
      </w:hyperlink>
      <w:r>
        <w:rPr>
          <w:lang w:eastAsia="en-US"/>
        </w:rPr>
        <w:t xml:space="preserve"> </w:t>
      </w:r>
    </w:p>
    <w:p w14:paraId="31A4DB26" w14:textId="77777777" w:rsidR="004C45E0" w:rsidRDefault="004C45E0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5CB40D6B" w14:textId="7BDB930A" w:rsidR="008C6116" w:rsidRDefault="008C6116" w:rsidP="008C6116">
      <w:pPr>
        <w:pStyle w:val="Heading1"/>
      </w:pPr>
      <w:r>
        <w:lastRenderedPageBreak/>
        <w:t>T</w:t>
      </w:r>
      <w:r w:rsidRPr="003A7260">
        <w:t xml:space="preserve">ask </w:t>
      </w:r>
      <w:r>
        <w:t>3</w:t>
      </w:r>
      <w:r w:rsidRPr="003A7260">
        <w:t xml:space="preserve">: </w:t>
      </w:r>
    </w:p>
    <w:p w14:paraId="29140376" w14:textId="67FC00DC" w:rsidR="004C45E0" w:rsidRDefault="004C45E0" w:rsidP="004C45E0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47C7512A" wp14:editId="04BB6F54">
                <wp:extent cx="5943600" cy="2420983"/>
                <wp:effectExtent l="0" t="0" r="12700" b="17780"/>
                <wp:docPr id="918043847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2420983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442A1568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#include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&lt;iostream&gt;</w:t>
                            </w:r>
                          </w:p>
                          <w:p w14:paraId="1D840A2E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D87408E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analyze_</w:t>
                            </w:r>
                            <w:proofErr w:type="gramStart"/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pointer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8C46A1D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227D558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4C45E0">
                              <w:rPr>
                                <w:rFonts w:ascii="Menlo" w:eastAsia="Times New Roman" w:hAnsi="Menlo" w:cs="Menlo"/>
                                <w:color w:val="4EC9B0"/>
                                <w:sz w:val="16"/>
                                <w:szCs w:val="16"/>
                                <w:lang w:eastAsia="en-US"/>
                              </w:rPr>
                              <w:t>std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45E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 :</w:t>
                            </w:r>
                            <w:proofErr w:type="gramEnd"/>
                            <w:r w:rsidRPr="004C45E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 xml:space="preserve"> "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ptr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&lt;&lt;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7BA7D"/>
                                <w:sz w:val="16"/>
                                <w:szCs w:val="16"/>
                                <w:lang w:eastAsia="en-US"/>
                              </w:rPr>
                              <w:t>\n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E9178"/>
                                <w:sz w:val="16"/>
                                <w:szCs w:val="16"/>
                                <w:lang w:eastAsia="en-US"/>
                              </w:rPr>
                              <w:t>"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6D305FB7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73D4EC02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A6F0495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main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200FABB6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43B27F5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stackInt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3C789661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analyze_pointer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&amp;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stackInt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792DDFCD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FEFB022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heapInt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new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59450182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heapInt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10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4757CD7D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analyze_pointer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heapInt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0E731885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delete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4C45E0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heapInt</w:t>
                            </w:r>
                            <w:proofErr w:type="spellEnd"/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70804D34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51EA826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586C0"/>
                                <w:sz w:val="16"/>
                                <w:szCs w:val="16"/>
                                <w:lang w:eastAsia="en-US"/>
                              </w:rPr>
                              <w:t>return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;</w:t>
                            </w:r>
                          </w:p>
                          <w:p w14:paraId="04256EA2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4C45E0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B11F280" w14:textId="77777777" w:rsidR="004C45E0" w:rsidRPr="004C45E0" w:rsidRDefault="004C45E0" w:rsidP="004C45E0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9A0392" w14:textId="77777777" w:rsidR="004C45E0" w:rsidRPr="004C45E0" w:rsidRDefault="004C45E0" w:rsidP="004C45E0">
                            <w:pPr>
                              <w:spacing w:line="240" w:lineRule="auto"/>
                              <w:rPr>
                                <w:sz w:val="20"/>
                                <w:szCs w:val="20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type w14:anchorId="47C7512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width:468pt;height:190.6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" fillcolor="black [3213]" strokeweight=".5pt">
                <v:textbox>
                  <w:txbxContent>
                    <w:p w14:paraId="442A1568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#include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&lt;iostream&gt;</w:t>
                      </w:r>
                    </w:p>
                    <w:p w14:paraId="1D840A2E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D87408E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analyze_</w:t>
                      </w:r>
                      <w:proofErr w:type="gramStart"/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pointer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8C46A1D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227D558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4C45E0">
                        <w:rPr>
                          <w:rFonts w:ascii="Menlo" w:eastAsia="Times New Roman" w:hAnsi="Menlo" w:cs="Menlo"/>
                          <w:color w:val="4EC9B0"/>
                          <w:sz w:val="16"/>
                          <w:szCs w:val="16"/>
                          <w:lang w:eastAsia="en-US"/>
                        </w:rPr>
                        <w:t>std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cout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45E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 :</w:t>
                      </w:r>
                      <w:proofErr w:type="gramEnd"/>
                      <w:r w:rsidRPr="004C45E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 xml:space="preserve"> "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ptr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&lt;&lt;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45E0">
                        <w:rPr>
                          <w:rFonts w:ascii="Menlo" w:eastAsia="Times New Roman" w:hAnsi="Menlo" w:cs="Menlo"/>
                          <w:color w:val="D7BA7D"/>
                          <w:sz w:val="16"/>
                          <w:szCs w:val="16"/>
                          <w:lang w:eastAsia="en-US"/>
                        </w:rPr>
                        <w:t>\n</w:t>
                      </w:r>
                      <w:r w:rsidRPr="004C45E0">
                        <w:rPr>
                          <w:rFonts w:ascii="Menlo" w:eastAsia="Times New Roman" w:hAnsi="Menlo" w:cs="Menlo"/>
                          <w:color w:val="CE9178"/>
                          <w:sz w:val="16"/>
                          <w:szCs w:val="16"/>
                          <w:lang w:eastAsia="en-US"/>
                        </w:rPr>
                        <w:t>"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6D305FB7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73D4EC02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A6F0495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gramStart"/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main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200FABB6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43B27F5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stackInt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3C789661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analyze_pointer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&amp;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stackInt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792DDFCD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FEFB022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heapInt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new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59450182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*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heapInt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10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4757CD7D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analyze_pointer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heapInt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0E731885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45E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delete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r w:rsidRPr="004C45E0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heapInt</w:t>
                      </w:r>
                      <w:proofErr w:type="spellEnd"/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70804D34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51EA826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4C45E0">
                        <w:rPr>
                          <w:rFonts w:ascii="Menlo" w:eastAsia="Times New Roman" w:hAnsi="Menlo" w:cs="Menlo"/>
                          <w:color w:val="C586C0"/>
                          <w:sz w:val="16"/>
                          <w:szCs w:val="16"/>
                          <w:lang w:eastAsia="en-US"/>
                        </w:rPr>
                        <w:t>return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4C45E0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;</w:t>
                      </w:r>
                    </w:p>
                    <w:p w14:paraId="04256EA2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4C45E0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B11F280" w14:textId="77777777" w:rsidR="004C45E0" w:rsidRPr="004C45E0" w:rsidRDefault="004C45E0" w:rsidP="004C45E0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9A0392" w14:textId="77777777" w:rsidR="004C45E0" w:rsidRPr="004C45E0" w:rsidRDefault="004C45E0" w:rsidP="004C45E0">
                      <w:pPr>
                        <w:spacing w:line="240" w:lineRule="auto"/>
                        <w:rPr>
                          <w:sz w:val="20"/>
                          <w:szCs w:val="20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37E21D3" w14:textId="63AD6DA6" w:rsidR="004C45E0" w:rsidRPr="004C45E0" w:rsidRDefault="004C45E0" w:rsidP="004C45E0">
      <w:pPr>
        <w:rPr>
          <w:lang w:eastAsia="en-US"/>
        </w:rPr>
      </w:pPr>
      <w:r w:rsidRPr="004C45E0">
        <w:rPr>
          <w:noProof/>
          <w:lang w:eastAsia="en-US"/>
        </w:rPr>
        <w:drawing>
          <wp:inline distT="0" distB="0" distL="0" distR="0" wp14:anchorId="0F546DD2" wp14:editId="11D724F4">
            <wp:extent cx="5943600" cy="1400175"/>
            <wp:effectExtent l="0" t="0" r="0" b="0"/>
            <wp:docPr id="114779729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147797290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140017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2CFE312" w14:textId="77777777" w:rsidR="004C45E0" w:rsidRDefault="004C45E0">
      <w:pPr>
        <w:spacing w:line="278" w:lineRule="auto"/>
        <w:rPr>
          <w:rFonts w:asciiTheme="majorHAnsi" w:eastAsiaTheme="majorEastAsia" w:hAnsiTheme="majorHAnsi" w:cstheme="majorBidi"/>
          <w:color w:val="0F4761" w:themeColor="accent1" w:themeShade="BF"/>
          <w:kern w:val="2"/>
          <w:sz w:val="40"/>
          <w:szCs w:val="40"/>
          <w:lang w:eastAsia="en-US"/>
          <w14:ligatures w14:val="standardContextual"/>
        </w:rPr>
      </w:pPr>
      <w:r>
        <w:br w:type="page"/>
      </w:r>
    </w:p>
    <w:p w14:paraId="27BF0B93" w14:textId="05B16DD9" w:rsidR="008C6116" w:rsidRDefault="008C6116" w:rsidP="008C6116">
      <w:pPr>
        <w:pStyle w:val="Heading1"/>
      </w:pPr>
      <w:r>
        <w:lastRenderedPageBreak/>
        <w:t>T</w:t>
      </w:r>
      <w:r w:rsidRPr="003A7260">
        <w:t xml:space="preserve">ask </w:t>
      </w:r>
      <w:r>
        <w:t>4</w:t>
      </w:r>
      <w:r w:rsidRPr="003A7260">
        <w:t xml:space="preserve">: </w:t>
      </w:r>
    </w:p>
    <w:p w14:paraId="70150E5E" w14:textId="54078C26" w:rsidR="000739AD" w:rsidRDefault="000739AD" w:rsidP="000739AD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4098786E" wp14:editId="56F9F644">
                <wp:extent cx="5943600" cy="7498080"/>
                <wp:effectExtent l="0" t="0" r="12700" b="7620"/>
                <wp:docPr id="1759239490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7498080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1B7531F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&lt;iostream&gt;</w:t>
                            </w:r>
                          </w:p>
                          <w:p w14:paraId="7A0A59D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#include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&lt;string&gt;</w:t>
                            </w:r>
                          </w:p>
                          <w:p w14:paraId="7A269FF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6D4C757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false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1BF0160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489873F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namespace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</w:p>
                          <w:p w14:paraId="0B165607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72EF11B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5887D57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floor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double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value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E15791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48D45EE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16495FB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17E9D83C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11926B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string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3CEF788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reverse_string_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raw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49EE928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60791E8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main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1955C84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7A0AF94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constexpr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?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: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51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// one extra for NULL byte</w:t>
                            </w:r>
                          </w:p>
                          <w:p w14:paraId="120959D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new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];</w:t>
                            </w:r>
                          </w:p>
                          <w:p w14:paraId="0BC8EA3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5CE410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"Enter a string (max 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 chars): 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4A0BB5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cin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.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getline</w:t>
                            </w:r>
                            <w:proofErr w:type="spellEnd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53F319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45DA6C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string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57D2DF2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FC6C47D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"Your string is reverse is: 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\n\n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176CBE8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delete[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]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1D6606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83DA9C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0A65CD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19450E2F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93DE5A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namespace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</w:p>
                          <w:p w14:paraId="269F596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4A35D7A7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&amp;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E9EF897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3B360F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^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139ADE3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^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74B7D3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^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b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610227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1406130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813F1E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floor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double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value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{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value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 }</w:t>
                            </w:r>
                            <w:proofErr w:type="gramEnd"/>
                          </w:p>
                          <w:p w14:paraId="4034951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C479F11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2AE2C9D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0EF249EC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!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00A8FC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03A326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3ACC8AD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    // print ":" for NULL byte</w:t>
                            </w:r>
                          </w:p>
                          <w:p w14:paraId="569B76D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52B7984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":"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FE17B2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83E0B2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F3E2F9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6FB52AB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435A84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985327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35EDB91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!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BE1F06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5D1A6B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6F4C25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6D189D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]);</w:t>
                            </w:r>
                          </w:p>
                          <w:p w14:paraId="4FA1899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329590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44A1BB7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5D83F78" w14:textId="704F8B50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sz w:val="16"/>
                                <w:szCs w:val="16"/>
                              </w:rPr>
                            </w:pPr>
                            <w:r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4098786E" id="_x0000_s1027" type="#_x0000_t202" style="width:468pt;height:590.4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" fillcolor="black [3213]" strokeweight=".5pt">
                <v:textbox>
                  <w:txbxContent>
                    <w:p w14:paraId="1B7531F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&lt;iostream&gt;</w:t>
                      </w:r>
                    </w:p>
                    <w:p w14:paraId="7A0A59D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#include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&lt;string&gt;</w:t>
                      </w:r>
                    </w:p>
                    <w:p w14:paraId="7A269FF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6D4C757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false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1BF0160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489873F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namespace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</w:p>
                    <w:p w14:paraId="0B165607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72EF11B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5887D57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floor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double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value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E15791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48D45EE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16495FB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17E9D83C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11926B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string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3CEF788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reverse_string_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raw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49EE928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60791E8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main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1955C84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7A0AF94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constexpr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?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: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51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// one extra for NULL byte</w:t>
                      </w:r>
                    </w:p>
                    <w:p w14:paraId="120959D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new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];</w:t>
                      </w:r>
                    </w:p>
                    <w:p w14:paraId="0BC8EA3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5CE410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"Enter a string (max 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 chars): 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4A0BB5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cin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.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getline</w:t>
                      </w:r>
                      <w:proofErr w:type="spellEnd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53F319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45DA6C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string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57D2DF2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FC6C47D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"Your string is reverse is: 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\n\n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176CBE8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delete[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]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1D6606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83DA9C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0A65CD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19450E2F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93DE5A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namespace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</w:p>
                    <w:p w14:paraId="269F596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4A35D7A7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&amp;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E9EF897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03B360F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^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139ADE3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^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74B7D3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^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b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610227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1406130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813F1E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floor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double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value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{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value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 }</w:t>
                      </w:r>
                      <w:proofErr w:type="gramEnd"/>
                    </w:p>
                    <w:p w14:paraId="4034951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C479F11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2AE2C9D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0EF249EC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!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00A8FC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03A326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3ACC8AD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    // print ":" for NULL byte</w:t>
                      </w:r>
                    </w:p>
                    <w:p w14:paraId="569B76D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\0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52B7984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":"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FE17B2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83E0B2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F3E2F9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6FB52AB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435A84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985327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35EDB91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!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BE1F06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5D1A6B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6F4C25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6D189D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]);</w:t>
                      </w:r>
                    </w:p>
                    <w:p w14:paraId="4FA1899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329590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44A1BB7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05D83F78" w14:textId="704F8B50" w:rsidR="000739AD" w:rsidRPr="000739AD" w:rsidRDefault="000739AD" w:rsidP="000739AD">
                      <w:pPr>
                        <w:spacing w:after="0" w:line="240" w:lineRule="auto"/>
                        <w:rPr>
                          <w:sz w:val="16"/>
                          <w:szCs w:val="16"/>
                        </w:rPr>
                      </w:pPr>
                      <w:r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</w:txbxContent>
                </v:textbox>
                <w10:anchorlock/>
              </v:shape>
            </w:pict>
          </mc:Fallback>
        </mc:AlternateContent>
      </w:r>
    </w:p>
    <w:p w14:paraId="3B346545" w14:textId="4BF8FAD5" w:rsidR="000739AD" w:rsidRDefault="000739AD" w:rsidP="000739AD">
      <w:pPr>
        <w:rPr>
          <w:lang w:eastAsia="en-US"/>
        </w:rPr>
      </w:pPr>
      <w:r>
        <w:rPr>
          <w:noProof/>
          <w:lang w:eastAsia="en-US"/>
          <w14:ligatures w14:val="standardContextual"/>
        </w:rPr>
        <w:lastRenderedPageBreak/>
        <mc:AlternateContent>
          <mc:Choice Requires="wps">
            <w:drawing>
              <wp:inline distT="0" distB="0" distL="0" distR="0" wp14:anchorId="29BB91E6" wp14:editId="4136391E">
                <wp:extent cx="5943600" cy="5390606"/>
                <wp:effectExtent l="0" t="0" r="12700" b="6985"/>
                <wp:docPr id="1504174969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390606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67FE806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reverse_string_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raw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98FC08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0ADA238F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D92EBF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873DD84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5005E8F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</w:t>
                            </w:r>
                            <w:proofErr w:type="spellStart"/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:MIRRORING</w:t>
                            </w:r>
                            <w:proofErr w:type="spellEnd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: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\n\n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DC8428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56ACD7E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mirror string</w:t>
                            </w:r>
                          </w:p>
                          <w:p w14:paraId="3FE2E4B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floor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/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2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E6C7A9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22A7213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]);</w:t>
                            </w:r>
                          </w:p>
                          <w:p w14:paraId="00B0E25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1CE8DEE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CBC2AF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49C861E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27602D1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void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string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char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2FAF025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67F94015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reverse_string_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raw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01C513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3964F19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get first null character from the right</w:t>
                            </w:r>
                          </w:p>
                          <w:p w14:paraId="7096022D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first null from right is where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terminates</w:t>
                            </w:r>
                          </w:p>
                          <w:p w14:paraId="45DE790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null_at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2D4CA33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385DA7CC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7BFB097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68A6E83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6627FCB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null_at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716FE2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break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3820F9C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641C334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28E8ADD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1612882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DEBUG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075BC731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std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cout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&lt;&lt;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</w:t>
                            </w:r>
                            <w:proofErr w:type="spellStart"/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:OFFSETTING</w:t>
                            </w:r>
                            <w:proofErr w:type="spellEnd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 xml:space="preserve">: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\n\n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"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66F54C9C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6B88EFA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F5E95E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move string so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str[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0] is the last character before first character</w:t>
                            </w:r>
                          </w:p>
                          <w:p w14:paraId="6AA9E6F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null_at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);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130F1536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44AD6CE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swap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],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null_at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]);</w:t>
                            </w:r>
                          </w:p>
                          <w:p w14:paraId="4C3844F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25BAB084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06128A4E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050775B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 xml:space="preserve">    // append NULL at string end (before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str[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6A9955"/>
                                <w:sz w:val="15"/>
                                <w:szCs w:val="15"/>
                                <w:lang w:eastAsia="en-US"/>
                              </w:rPr>
                              <w:t>0] in original string)</w:t>
                            </w:r>
                          </w:p>
                          <w:p w14:paraId="79FF8731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null_at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D7BA7D"/>
                                <w:sz w:val="15"/>
                                <w:szCs w:val="15"/>
                                <w:lang w:eastAsia="en-US"/>
                              </w:rPr>
                              <w:t>\0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E9178"/>
                                <w:sz w:val="15"/>
                                <w:szCs w:val="15"/>
                                <w:lang w:eastAsia="en-US"/>
                              </w:rPr>
                              <w:t>'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5AF25849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1E31E188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util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::</w:t>
                            </w:r>
                            <w:proofErr w:type="spellStart"/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debug_</w:t>
                            </w:r>
                            <w:proofErr w:type="gramStart"/>
                            <w:r w:rsidRPr="000739AD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print</w:t>
                            </w:r>
                            <w:proofErr w:type="spellEnd"/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str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);</w:t>
                            </w:r>
                          </w:p>
                          <w:p w14:paraId="7AA5DF4A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0739AD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487425A0" w14:textId="77777777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0B223F9A" w14:textId="03A83B7B" w:rsidR="000739AD" w:rsidRPr="000739AD" w:rsidRDefault="000739AD" w:rsidP="000739AD">
                            <w:pPr>
                              <w:spacing w:after="0" w:line="240" w:lineRule="auto"/>
                              <w:rPr>
                                <w:sz w:val="13"/>
                                <w:szCs w:val="13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29BB91E6" id="_x0000_s1028" type="#_x0000_t202" style="width:468pt;height:424.45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" fillcolor="black [3213]" strokeweight=".5pt">
                <v:textbox>
                  <w:txbxContent>
                    <w:p w14:paraId="67FE806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reverse_string_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raw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98FC08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0ADA238F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D92EBF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873DD84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5005E8F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</w:t>
                      </w:r>
                      <w:proofErr w:type="spellStart"/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:MIRRORING</w:t>
                      </w:r>
                      <w:proofErr w:type="spellEnd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: 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\n\n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DC8428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56ACD7E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mirror string</w:t>
                      </w:r>
                    </w:p>
                    <w:p w14:paraId="3FE2E4B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floor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/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2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E6C7A9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22A7213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]);</w:t>
                      </w:r>
                    </w:p>
                    <w:p w14:paraId="00B0E25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1CE8DEE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2CBC2AF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49C861E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27602D1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void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string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char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2FAF025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67F94015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reverse_string_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raw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01C513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3964F19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get first null character from the right</w:t>
                      </w:r>
                    </w:p>
                    <w:p w14:paraId="7096022D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first null from right is where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terminates</w:t>
                      </w:r>
                    </w:p>
                    <w:p w14:paraId="45DE790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null_at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2D4CA33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385DA7CC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7BFB097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\0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68A6E83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6627FCB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null_at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716FE2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break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3820F9C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641C334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28E8ADD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1612882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DEBUG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075BC731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std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cout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&lt;&lt;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</w:t>
                      </w:r>
                      <w:proofErr w:type="spellStart"/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:OFFSETTING</w:t>
                      </w:r>
                      <w:proofErr w:type="spellEnd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 xml:space="preserve">: 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\n\n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"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66F54C9C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6B88EFA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F5E95E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move string so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str[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0] is the last character before first character</w:t>
                      </w:r>
                    </w:p>
                    <w:p w14:paraId="6AA9E6F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0739AD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null_at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);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130F1536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44AD6CE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swap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],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null_at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]);</w:t>
                      </w:r>
                    </w:p>
                    <w:p w14:paraId="4C3844F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25BAB084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06128A4E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050775B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 xml:space="preserve">    // append NULL at string end (before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str[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6A9955"/>
                          <w:sz w:val="15"/>
                          <w:szCs w:val="15"/>
                          <w:lang w:eastAsia="en-US"/>
                        </w:rPr>
                        <w:t>0] in original string)</w:t>
                      </w:r>
                    </w:p>
                    <w:p w14:paraId="79FF8731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null_at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0739AD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D7BA7D"/>
                          <w:sz w:val="15"/>
                          <w:szCs w:val="15"/>
                          <w:lang w:eastAsia="en-US"/>
                        </w:rPr>
                        <w:t>\0</w:t>
                      </w:r>
                      <w:r w:rsidRPr="000739AD">
                        <w:rPr>
                          <w:rFonts w:ascii="Menlo" w:eastAsia="Times New Roman" w:hAnsi="Menlo" w:cs="Menlo"/>
                          <w:color w:val="CE9178"/>
                          <w:sz w:val="15"/>
                          <w:szCs w:val="15"/>
                          <w:lang w:eastAsia="en-US"/>
                        </w:rPr>
                        <w:t>'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5AF25849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1E31E188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util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::</w:t>
                      </w:r>
                      <w:proofErr w:type="spellStart"/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debug_</w:t>
                      </w:r>
                      <w:proofErr w:type="gramStart"/>
                      <w:r w:rsidRPr="000739AD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print</w:t>
                      </w:r>
                      <w:proofErr w:type="spellEnd"/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str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0739AD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);</w:t>
                      </w:r>
                    </w:p>
                    <w:p w14:paraId="7AA5DF4A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0739AD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487425A0" w14:textId="77777777" w:rsidR="000739AD" w:rsidRPr="000739AD" w:rsidRDefault="000739AD" w:rsidP="000739AD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0B223F9A" w14:textId="03A83B7B" w:rsidR="000739AD" w:rsidRPr="000739AD" w:rsidRDefault="000739AD" w:rsidP="000739AD">
                      <w:pPr>
                        <w:spacing w:after="0" w:line="240" w:lineRule="auto"/>
                        <w:rPr>
                          <w:sz w:val="13"/>
                          <w:szCs w:val="13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46395CD1" w14:textId="714D777A" w:rsidR="000739AD" w:rsidRDefault="000739AD" w:rsidP="000739AD">
      <w:pPr>
        <w:rPr>
          <w:lang w:eastAsia="en-US"/>
        </w:rPr>
      </w:pPr>
      <w:r w:rsidRPr="000739AD">
        <w:rPr>
          <w:lang w:eastAsia="en-US"/>
        </w:rPr>
        <w:drawing>
          <wp:inline distT="0" distB="0" distL="0" distR="0" wp14:anchorId="43ED73DD" wp14:editId="7C6C809C">
            <wp:extent cx="5943600" cy="2037080"/>
            <wp:effectExtent l="0" t="0" r="0" b="0"/>
            <wp:docPr id="1343328350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343328350" name="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203708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777EC17" w14:textId="3E39D9F8" w:rsidR="000739AD" w:rsidRPr="00025114" w:rsidRDefault="000739AD" w:rsidP="000739AD">
      <w:pPr>
        <w:rPr>
          <w:lang w:eastAsia="en-US"/>
        </w:rPr>
      </w:pPr>
      <w:r w:rsidRPr="006E17EA">
        <w:rPr>
          <w:sz w:val="20"/>
          <w:szCs w:val="20"/>
          <w:lang w:eastAsia="en-US"/>
        </w:rPr>
        <w:t>Link</w:t>
      </w:r>
      <w:r>
        <w:rPr>
          <w:sz w:val="20"/>
          <w:szCs w:val="20"/>
          <w:lang w:eastAsia="en-US"/>
        </w:rPr>
        <w:t xml:space="preserve">: </w:t>
      </w:r>
      <w:hyperlink r:id="rId23" w:history="1">
        <w:r w:rsidRPr="00546C29">
          <w:rPr>
            <w:rStyle w:val="Hyperlink"/>
            <w:sz w:val="20"/>
            <w:szCs w:val="20"/>
            <w:lang w:eastAsia="en-US"/>
          </w:rPr>
          <w:t>https://github.com/mmujtaba25/DSA-Lab2/blob/main/src/task4/string_reverse.cpp</w:t>
        </w:r>
      </w:hyperlink>
      <w:r>
        <w:rPr>
          <w:sz w:val="20"/>
          <w:szCs w:val="20"/>
          <w:lang w:eastAsia="en-US"/>
        </w:rPr>
        <w:t xml:space="preserve"> </w:t>
      </w:r>
    </w:p>
    <w:p w14:paraId="580CA3C4" w14:textId="5D0DB281" w:rsidR="0083776B" w:rsidRDefault="008C6116" w:rsidP="0083776B">
      <w:pPr>
        <w:pStyle w:val="Heading1"/>
      </w:pPr>
      <w:r>
        <w:lastRenderedPageBreak/>
        <w:t>T</w:t>
      </w:r>
      <w:r w:rsidRPr="003A7260">
        <w:t xml:space="preserve">ask </w:t>
      </w:r>
      <w:r>
        <w:t>5</w:t>
      </w:r>
      <w:r w:rsidRPr="003A7260">
        <w:t xml:space="preserve">: </w:t>
      </w:r>
    </w:p>
    <w:p w14:paraId="381094F7" w14:textId="24BE2AF8" w:rsidR="0083776B" w:rsidRPr="0083776B" w:rsidRDefault="0083776B" w:rsidP="0083776B">
      <w:pPr>
        <w:rPr>
          <w:b/>
          <w:bCs/>
          <w:lang w:eastAsia="en-US"/>
        </w:rPr>
      </w:pPr>
      <w:r w:rsidRPr="0083776B">
        <w:rPr>
          <w:b/>
          <w:bCs/>
          <w:lang w:eastAsia="en-US"/>
        </w:rPr>
        <w:t xml:space="preserve">I. </w:t>
      </w:r>
      <w:r w:rsidRPr="0083776B">
        <w:rPr>
          <w:b/>
          <w:bCs/>
          <w:lang w:eastAsia="en-US"/>
        </w:rPr>
        <w:t>Write the Tests First</w:t>
      </w:r>
      <w:r w:rsidRPr="0083776B">
        <w:rPr>
          <w:b/>
          <w:bCs/>
          <w:lang w:eastAsia="en-US"/>
        </w:rPr>
        <w:t>:</w:t>
      </w:r>
    </w:p>
    <w:p w14:paraId="7C36BCA3" w14:textId="1299DF95" w:rsidR="0083776B" w:rsidRDefault="0083776B" w:rsidP="0083776B">
      <w:pPr>
        <w:rPr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34230117" wp14:editId="4D38C58C">
                <wp:extent cx="5943600" cy="5617029"/>
                <wp:effectExtent l="0" t="0" r="12700" b="9525"/>
                <wp:docPr id="32342813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5617029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59BECE90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testSortedArray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8075D1B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1D8B92C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0E8A981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75F95BE1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7A46C969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08A9B8F5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testUnsortedArray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72295390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6779CDF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25C9DD85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false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4C440E3C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9E2E23F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400E6B8B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testDuplicateValues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440997A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3D4C98F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3E9505AF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7607EF20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296D95B0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6C144C8A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testSingleElement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1C92E89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E0B26E4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0CDFF2F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0678A40F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D3A7B03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78DF856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testDescendingArray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0C7CB158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26AC35FE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37A00D84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false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12335C4B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57686CD5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5C23FB13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testNegativeValues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B63DD9E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139EECE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4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3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2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-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568B5124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39B4B91B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652E1148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3359D425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testAllSameValues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182C52E1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7774477E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int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[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]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{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1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};</w:t>
                            </w:r>
                          </w:p>
                          <w:p w14:paraId="42E7B119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9CDCFE"/>
                                <w:sz w:val="16"/>
                                <w:szCs w:val="16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5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4D81DD61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0A16AF2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</w:p>
                          <w:p w14:paraId="234A27A3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void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testEmptyArray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</w:t>
                            </w:r>
                          </w:p>
                          <w:p w14:paraId="6EDF6217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{</w:t>
                            </w:r>
                          </w:p>
                          <w:p w14:paraId="0AC3104F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  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assert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spellStart"/>
                            <w:proofErr w:type="gramStart"/>
                            <w:r w:rsidRPr="0083776B">
                              <w:rPr>
                                <w:rFonts w:ascii="Menlo" w:eastAsia="Times New Roman" w:hAnsi="Menlo" w:cs="Menlo"/>
                                <w:color w:val="DCDCAA"/>
                                <w:sz w:val="16"/>
                                <w:szCs w:val="16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{},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B5CEA8"/>
                                <w:sz w:val="16"/>
                                <w:szCs w:val="16"/>
                                <w:lang w:eastAsia="en-US"/>
                              </w:rPr>
                              <w:t>0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)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D4D4D4"/>
                                <w:sz w:val="16"/>
                                <w:szCs w:val="16"/>
                                <w:lang w:eastAsia="en-US"/>
                              </w:rPr>
                              <w:t>==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 xml:space="preserve"> 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569CD6"/>
                                <w:sz w:val="16"/>
                                <w:szCs w:val="16"/>
                                <w:lang w:eastAsia="en-US"/>
                              </w:rPr>
                              <w:t>true</w:t>
                            </w: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);</w:t>
                            </w:r>
                          </w:p>
                          <w:p w14:paraId="7855553A" w14:textId="7777777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</w:pPr>
                            <w:r w:rsidRPr="0083776B">
                              <w:rPr>
                                <w:rFonts w:ascii="Menlo" w:eastAsia="Times New Roman" w:hAnsi="Menlo" w:cs="Menlo"/>
                                <w:color w:val="CCCCCC"/>
                                <w:sz w:val="16"/>
                                <w:szCs w:val="16"/>
                                <w:lang w:eastAsia="en-US"/>
                              </w:rPr>
                              <w:t>}</w:t>
                            </w:r>
                          </w:p>
                          <w:p w14:paraId="7B838F13" w14:textId="0FF88917" w:rsidR="0083776B" w:rsidRPr="0083776B" w:rsidRDefault="0083776B" w:rsidP="0083776B">
                            <w:pPr>
                              <w:spacing w:after="0" w:line="240" w:lineRule="auto"/>
                              <w:rPr>
                                <w:sz w:val="15"/>
                                <w:szCs w:val="15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34230117" id="_x0000_s1029" type="#_x0000_t202" style="width:468pt;height:442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" fillcolor="black [3213]" strokeweight=".5pt">
                <v:textbox>
                  <w:txbxContent>
                    <w:p w14:paraId="59BECE90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testSortedArray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8075D1B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1D8B92C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0E8A981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75F95BE1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7A46C969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08A9B8F5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testUnsortedArray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72295390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6779CDF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25C9DD85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false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4C440E3C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9E2E23F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400E6B8B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testDuplicateValues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440997A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3D4C98F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3E9505AF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7607EF20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296D95B0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6C144C8A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testSingleElement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1C92E89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E0B26E4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0CDFF2F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0678A40F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D3A7B03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78DF856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testDescendingArray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0C7CB158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26AC35FE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37A00D84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false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12335C4B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57686CD5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5C23FB13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testNegativeValues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B63DD9E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139EECE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4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3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2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-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568B5124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39B4B91B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652E1148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3359D425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testAllSameValues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182C52E1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7774477E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int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[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]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{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1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};</w:t>
                      </w:r>
                    </w:p>
                    <w:p w14:paraId="42E7B119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9CDCFE"/>
                          <w:sz w:val="16"/>
                          <w:szCs w:val="16"/>
                          <w:lang w:eastAsia="en-US"/>
                        </w:rPr>
                        <w:t>arr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5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4D81DD61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0A16AF2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</w:p>
                    <w:p w14:paraId="234A27A3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void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testEmptyArray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</w:t>
                      </w:r>
                    </w:p>
                    <w:p w14:paraId="6EDF6217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{</w:t>
                      </w:r>
                    </w:p>
                    <w:p w14:paraId="0AC3104F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  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assert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spellStart"/>
                      <w:proofErr w:type="gramStart"/>
                      <w:r w:rsidRPr="0083776B">
                        <w:rPr>
                          <w:rFonts w:ascii="Menlo" w:eastAsia="Times New Roman" w:hAnsi="Menlo" w:cs="Menlo"/>
                          <w:color w:val="DCDCAA"/>
                          <w:sz w:val="16"/>
                          <w:szCs w:val="16"/>
                          <w:lang w:eastAsia="en-US"/>
                        </w:rPr>
                        <w:t>isSorted</w:t>
                      </w:r>
                      <w:proofErr w:type="spell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(</w:t>
                      </w:r>
                      <w:proofErr w:type="gramEnd"/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{}, </w:t>
                      </w:r>
                      <w:r w:rsidRPr="0083776B">
                        <w:rPr>
                          <w:rFonts w:ascii="Menlo" w:eastAsia="Times New Roman" w:hAnsi="Menlo" w:cs="Menlo"/>
                          <w:color w:val="B5CEA8"/>
                          <w:sz w:val="16"/>
                          <w:szCs w:val="16"/>
                          <w:lang w:eastAsia="en-US"/>
                        </w:rPr>
                        <w:t>0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) </w:t>
                      </w:r>
                      <w:r w:rsidRPr="0083776B">
                        <w:rPr>
                          <w:rFonts w:ascii="Menlo" w:eastAsia="Times New Roman" w:hAnsi="Menlo" w:cs="Menlo"/>
                          <w:color w:val="D4D4D4"/>
                          <w:sz w:val="16"/>
                          <w:szCs w:val="16"/>
                          <w:lang w:eastAsia="en-US"/>
                        </w:rPr>
                        <w:t>==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 xml:space="preserve"> </w:t>
                      </w:r>
                      <w:r w:rsidRPr="0083776B">
                        <w:rPr>
                          <w:rFonts w:ascii="Menlo" w:eastAsia="Times New Roman" w:hAnsi="Menlo" w:cs="Menlo"/>
                          <w:color w:val="569CD6"/>
                          <w:sz w:val="16"/>
                          <w:szCs w:val="16"/>
                          <w:lang w:eastAsia="en-US"/>
                        </w:rPr>
                        <w:t>true</w:t>
                      </w: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);</w:t>
                      </w:r>
                    </w:p>
                    <w:p w14:paraId="7855553A" w14:textId="77777777" w:rsidR="0083776B" w:rsidRPr="0083776B" w:rsidRDefault="0083776B" w:rsidP="0083776B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</w:pPr>
                      <w:r w:rsidRPr="0083776B">
                        <w:rPr>
                          <w:rFonts w:ascii="Menlo" w:eastAsia="Times New Roman" w:hAnsi="Menlo" w:cs="Menlo"/>
                          <w:color w:val="CCCCCC"/>
                          <w:sz w:val="16"/>
                          <w:szCs w:val="16"/>
                          <w:lang w:eastAsia="en-US"/>
                        </w:rPr>
                        <w:t>}</w:t>
                      </w:r>
                    </w:p>
                    <w:p w14:paraId="7B838F13" w14:textId="0FF88917" w:rsidR="0083776B" w:rsidRPr="0083776B" w:rsidRDefault="0083776B" w:rsidP="0083776B">
                      <w:pPr>
                        <w:spacing w:after="0" w:line="240" w:lineRule="auto"/>
                        <w:rPr>
                          <w:sz w:val="15"/>
                          <w:szCs w:val="15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0E934F6E" w14:textId="77777777" w:rsidR="009420C3" w:rsidRDefault="009420C3">
      <w:pPr>
        <w:spacing w:line="278" w:lineRule="auto"/>
        <w:rPr>
          <w:b/>
          <w:bCs/>
          <w:lang w:eastAsia="en-US"/>
        </w:rPr>
      </w:pPr>
      <w:r>
        <w:rPr>
          <w:b/>
          <w:bCs/>
          <w:lang w:eastAsia="en-US"/>
        </w:rPr>
        <w:br w:type="page"/>
      </w:r>
    </w:p>
    <w:p w14:paraId="1071B818" w14:textId="56296EFA" w:rsidR="009420C3" w:rsidRDefault="009420C3" w:rsidP="009420C3">
      <w:pPr>
        <w:rPr>
          <w:b/>
          <w:bCs/>
          <w:lang w:eastAsia="en-US"/>
        </w:rPr>
      </w:pPr>
      <w:r w:rsidRPr="0083776B">
        <w:rPr>
          <w:b/>
          <w:bCs/>
          <w:lang w:eastAsia="en-US"/>
        </w:rPr>
        <w:lastRenderedPageBreak/>
        <w:t>I</w:t>
      </w:r>
      <w:r>
        <w:rPr>
          <w:b/>
          <w:bCs/>
          <w:lang w:eastAsia="en-US"/>
        </w:rPr>
        <w:t>I</w:t>
      </w:r>
      <w:r w:rsidRPr="0083776B">
        <w:rPr>
          <w:b/>
          <w:bCs/>
          <w:lang w:eastAsia="en-US"/>
        </w:rPr>
        <w:t xml:space="preserve">. </w:t>
      </w:r>
      <w:r w:rsidRPr="009420C3">
        <w:rPr>
          <w:b/>
          <w:bCs/>
          <w:lang w:eastAsia="en-US"/>
        </w:rPr>
        <w:t>Implement the Function</w:t>
      </w:r>
      <w:r w:rsidRPr="0083776B">
        <w:rPr>
          <w:b/>
          <w:bCs/>
          <w:lang w:eastAsia="en-US"/>
        </w:rPr>
        <w:t>:</w:t>
      </w:r>
    </w:p>
    <w:p w14:paraId="3F0DDCF3" w14:textId="430080F4" w:rsidR="009420C3" w:rsidRPr="0083776B" w:rsidRDefault="009420C3" w:rsidP="009420C3">
      <w:pPr>
        <w:rPr>
          <w:b/>
          <w:bCs/>
          <w:lang w:eastAsia="en-US"/>
        </w:rPr>
      </w:pPr>
      <w:r>
        <w:rPr>
          <w:noProof/>
          <w:lang w:eastAsia="en-US"/>
          <w14:ligatures w14:val="standardContextual"/>
        </w:rPr>
        <mc:AlternateContent>
          <mc:Choice Requires="wps">
            <w:drawing>
              <wp:inline distT="0" distB="0" distL="0" distR="0" wp14:anchorId="055FF619" wp14:editId="36E3A478">
                <wp:extent cx="5943600" cy="1820091"/>
                <wp:effectExtent l="0" t="0" r="12700" b="8890"/>
                <wp:docPr id="1631097341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5943600" cy="1820091"/>
                        </a:xfrm>
                        <a:prstGeom prst="rect">
                          <a:avLst/>
                        </a:prstGeom>
                        <a:solidFill>
                          <a:schemeClr val="tx1"/>
                        </a:solidFill>
                        <a:ln w="6350">
                          <a:solidFill>
                            <a:prstClr val="black"/>
                          </a:solidFill>
                        </a:ln>
                      </wps:spPr>
                      <wps:txbx>
                        <w:txbxContent>
                          <w:p w14:paraId="32A17896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bool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420C3">
                              <w:rPr>
                                <w:rFonts w:ascii="Menlo" w:eastAsia="Times New Roman" w:hAnsi="Menlo" w:cs="Menlo"/>
                                <w:color w:val="DCDCAA"/>
                                <w:sz w:val="15"/>
                                <w:szCs w:val="15"/>
                                <w:lang w:eastAsia="en-US"/>
                              </w:rPr>
                              <w:t>isSorted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(</w:t>
                            </w:r>
                            <w:proofErr w:type="gramEnd"/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*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,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const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int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779BD780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{</w:t>
                            </w:r>
                          </w:p>
                          <w:p w14:paraId="30A72E81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==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18AFDF03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true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2E0B28E5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7D2C9282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for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4EC9B0"/>
                                <w:sz w:val="15"/>
                                <w:szCs w:val="15"/>
                                <w:lang w:eastAsia="en-US"/>
                              </w:rPr>
                              <w:t>size_t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=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0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&lt;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size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-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; 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++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)</w:t>
                            </w:r>
                          </w:p>
                          <w:p w14:paraId="31FD83B5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{</w:t>
                            </w:r>
                          </w:p>
                          <w:p w14:paraId="65B2819B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if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(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]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&gt;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proofErr w:type="spellStart"/>
                            <w:proofErr w:type="gramStart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arr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[</w:t>
                            </w:r>
                            <w:proofErr w:type="spellStart"/>
                            <w:proofErr w:type="gramEnd"/>
                            <w:r w:rsidRPr="009420C3">
                              <w:rPr>
                                <w:rFonts w:ascii="Menlo" w:eastAsia="Times New Roman" w:hAnsi="Menlo" w:cs="Menlo"/>
                                <w:color w:val="9CDCFE"/>
                                <w:sz w:val="15"/>
                                <w:szCs w:val="15"/>
                                <w:lang w:eastAsia="en-US"/>
                              </w:rPr>
                              <w:t>i</w:t>
                            </w:r>
                            <w:proofErr w:type="spellEnd"/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D4D4D4"/>
                                <w:sz w:val="15"/>
                                <w:szCs w:val="15"/>
                                <w:lang w:eastAsia="en-US"/>
                              </w:rPr>
                              <w:t>+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B5CEA8"/>
                                <w:sz w:val="15"/>
                                <w:szCs w:val="15"/>
                                <w:lang w:eastAsia="en-US"/>
                              </w:rPr>
                              <w:t>1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])</w:t>
                            </w:r>
                          </w:p>
                          <w:p w14:paraId="0C2302C2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{</w:t>
                            </w:r>
                          </w:p>
                          <w:p w14:paraId="362D9216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false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0D4A2605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    }</w:t>
                            </w:r>
                          </w:p>
                          <w:p w14:paraId="70A140FD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}</w:t>
                            </w:r>
                          </w:p>
                          <w:p w14:paraId="75472C6F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</w:p>
                          <w:p w14:paraId="46808833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  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586C0"/>
                                <w:sz w:val="15"/>
                                <w:szCs w:val="15"/>
                                <w:lang w:eastAsia="en-US"/>
                              </w:rPr>
                              <w:t>return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 xml:space="preserve"> 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569CD6"/>
                                <w:sz w:val="15"/>
                                <w:szCs w:val="15"/>
                                <w:lang w:eastAsia="en-US"/>
                              </w:rPr>
                              <w:t>true</w:t>
                            </w: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;</w:t>
                            </w:r>
                          </w:p>
                          <w:p w14:paraId="4BF5D954" w14:textId="77777777" w:rsidR="009420C3" w:rsidRPr="009420C3" w:rsidRDefault="009420C3" w:rsidP="009420C3">
                            <w:pPr>
                              <w:spacing w:after="0" w:line="240" w:lineRule="auto"/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</w:pPr>
                            <w:r w:rsidRPr="009420C3">
                              <w:rPr>
                                <w:rFonts w:ascii="Menlo" w:eastAsia="Times New Roman" w:hAnsi="Menlo" w:cs="Menlo"/>
                                <w:color w:val="CCCCCC"/>
                                <w:sz w:val="15"/>
                                <w:szCs w:val="15"/>
                                <w:lang w:eastAsia="en-US"/>
                              </w:rPr>
                              <w:t>}</w:t>
                            </w:r>
                          </w:p>
                          <w:p w14:paraId="7D5E1AA0" w14:textId="77777777" w:rsidR="009420C3" w:rsidRPr="009420C3" w:rsidRDefault="009420C3" w:rsidP="009420C3">
                            <w:pPr>
                              <w:spacing w:line="240" w:lineRule="auto"/>
                              <w:rPr>
                                <w:sz w:val="16"/>
                                <w:szCs w:val="16"/>
                              </w:rPr>
                            </w:pPr>
                          </w:p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shape w14:anchorId="055FF619" id="_x0000_s1030" type="#_x0000_t202" style="width:468pt;height:143.3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" fillcolor="black [3213]" strokeweight=".5pt">
                <v:textbox>
                  <w:txbxContent>
                    <w:p w14:paraId="32A17896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bool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420C3">
                        <w:rPr>
                          <w:rFonts w:ascii="Menlo" w:eastAsia="Times New Roman" w:hAnsi="Menlo" w:cs="Menlo"/>
                          <w:color w:val="DCDCAA"/>
                          <w:sz w:val="15"/>
                          <w:szCs w:val="15"/>
                          <w:lang w:eastAsia="en-US"/>
                        </w:rPr>
                        <w:t>isSorted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(</w:t>
                      </w:r>
                      <w:proofErr w:type="gramEnd"/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*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,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const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int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779BD780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{</w:t>
                      </w:r>
                    </w:p>
                    <w:p w14:paraId="30A72E81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==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18AFDF03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true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2E0B28E5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7D2C9282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for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4EC9B0"/>
                          <w:sz w:val="15"/>
                          <w:szCs w:val="15"/>
                          <w:lang w:eastAsia="en-US"/>
                        </w:rPr>
                        <w:t>size_t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=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0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&lt;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size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-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; 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++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)</w:t>
                      </w:r>
                    </w:p>
                    <w:p w14:paraId="31FD83B5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{</w:t>
                      </w:r>
                    </w:p>
                    <w:p w14:paraId="65B2819B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if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(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]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&gt;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proofErr w:type="spellStart"/>
                      <w:proofErr w:type="gramStart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arr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[</w:t>
                      </w:r>
                      <w:proofErr w:type="spellStart"/>
                      <w:proofErr w:type="gramEnd"/>
                      <w:r w:rsidRPr="009420C3">
                        <w:rPr>
                          <w:rFonts w:ascii="Menlo" w:eastAsia="Times New Roman" w:hAnsi="Menlo" w:cs="Menlo"/>
                          <w:color w:val="9CDCFE"/>
                          <w:sz w:val="15"/>
                          <w:szCs w:val="15"/>
                          <w:lang w:eastAsia="en-US"/>
                        </w:rPr>
                        <w:t>i</w:t>
                      </w:r>
                      <w:proofErr w:type="spellEnd"/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D4D4D4"/>
                          <w:sz w:val="15"/>
                          <w:szCs w:val="15"/>
                          <w:lang w:eastAsia="en-US"/>
                        </w:rPr>
                        <w:t>+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B5CEA8"/>
                          <w:sz w:val="15"/>
                          <w:szCs w:val="15"/>
                          <w:lang w:eastAsia="en-US"/>
                        </w:rPr>
                        <w:t>1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])</w:t>
                      </w:r>
                    </w:p>
                    <w:p w14:paraId="0C2302C2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{</w:t>
                      </w:r>
                    </w:p>
                    <w:p w14:paraId="362D9216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false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0D4A2605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    }</w:t>
                      </w:r>
                    </w:p>
                    <w:p w14:paraId="70A140FD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}</w:t>
                      </w:r>
                    </w:p>
                    <w:p w14:paraId="75472C6F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</w:p>
                    <w:p w14:paraId="46808833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   </w:t>
                      </w:r>
                      <w:r w:rsidRPr="009420C3">
                        <w:rPr>
                          <w:rFonts w:ascii="Menlo" w:eastAsia="Times New Roman" w:hAnsi="Menlo" w:cs="Menlo"/>
                          <w:color w:val="C586C0"/>
                          <w:sz w:val="15"/>
                          <w:szCs w:val="15"/>
                          <w:lang w:eastAsia="en-US"/>
                        </w:rPr>
                        <w:t>return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 xml:space="preserve"> </w:t>
                      </w:r>
                      <w:r w:rsidRPr="009420C3">
                        <w:rPr>
                          <w:rFonts w:ascii="Menlo" w:eastAsia="Times New Roman" w:hAnsi="Menlo" w:cs="Menlo"/>
                          <w:color w:val="569CD6"/>
                          <w:sz w:val="15"/>
                          <w:szCs w:val="15"/>
                          <w:lang w:eastAsia="en-US"/>
                        </w:rPr>
                        <w:t>true</w:t>
                      </w: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;</w:t>
                      </w:r>
                    </w:p>
                    <w:p w14:paraId="4BF5D954" w14:textId="77777777" w:rsidR="009420C3" w:rsidRPr="009420C3" w:rsidRDefault="009420C3" w:rsidP="009420C3">
                      <w:pPr>
                        <w:spacing w:after="0" w:line="240" w:lineRule="auto"/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</w:pPr>
                      <w:r w:rsidRPr="009420C3">
                        <w:rPr>
                          <w:rFonts w:ascii="Menlo" w:eastAsia="Times New Roman" w:hAnsi="Menlo" w:cs="Menlo"/>
                          <w:color w:val="CCCCCC"/>
                          <w:sz w:val="15"/>
                          <w:szCs w:val="15"/>
                          <w:lang w:eastAsia="en-US"/>
                        </w:rPr>
                        <w:t>}</w:t>
                      </w:r>
                    </w:p>
                    <w:p w14:paraId="7D5E1AA0" w14:textId="77777777" w:rsidR="009420C3" w:rsidRPr="009420C3" w:rsidRDefault="009420C3" w:rsidP="009420C3">
                      <w:pPr>
                        <w:spacing w:line="240" w:lineRule="auto"/>
                        <w:rPr>
                          <w:sz w:val="16"/>
                          <w:szCs w:val="16"/>
                        </w:rPr>
                      </w:pPr>
                    </w:p>
                  </w:txbxContent>
                </v:textbox>
                <w10:anchorlock/>
              </v:shape>
            </w:pict>
          </mc:Fallback>
        </mc:AlternateContent>
      </w:r>
    </w:p>
    <w:p w14:paraId="6E500F8E" w14:textId="4C85934C" w:rsidR="009420C3" w:rsidRDefault="009420C3" w:rsidP="0083776B">
      <w:pPr>
        <w:rPr>
          <w:b/>
          <w:bCs/>
          <w:lang w:eastAsia="en-US"/>
        </w:rPr>
      </w:pPr>
      <w:r w:rsidRPr="009420C3">
        <w:rPr>
          <w:b/>
          <w:bCs/>
          <w:lang w:eastAsia="en-US"/>
        </w:rPr>
        <w:t xml:space="preserve">III. </w:t>
      </w:r>
      <w:r w:rsidRPr="009420C3">
        <w:rPr>
          <w:b/>
          <w:bCs/>
          <w:lang w:eastAsia="en-US"/>
        </w:rPr>
        <w:t>Demonstrate the TDD Cycle</w:t>
      </w:r>
      <w:r w:rsidRPr="009420C3">
        <w:rPr>
          <w:b/>
          <w:bCs/>
          <w:lang w:eastAsia="en-US"/>
        </w:rPr>
        <w:t>:</w:t>
      </w:r>
    </w:p>
    <w:p w14:paraId="73F79B1A" w14:textId="63807890" w:rsidR="009420C3" w:rsidRPr="009420C3" w:rsidRDefault="009420C3" w:rsidP="0083776B">
      <w:pPr>
        <w:rPr>
          <w:lang w:eastAsia="en-US"/>
        </w:rPr>
      </w:pPr>
      <w:r>
        <w:rPr>
          <w:lang w:eastAsia="en-US"/>
        </w:rPr>
        <w:t>Test for Empty Array Failing (the function fails before result can reach assert function)</w:t>
      </w:r>
    </w:p>
    <w:p w14:paraId="798B3F7F" w14:textId="17B91522" w:rsidR="009420C3" w:rsidRDefault="009420C3" w:rsidP="0083776B">
      <w:pPr>
        <w:rPr>
          <w:b/>
          <w:bCs/>
          <w:lang w:eastAsia="en-US"/>
        </w:rPr>
      </w:pPr>
      <w:r w:rsidRPr="009420C3">
        <w:rPr>
          <w:b/>
          <w:bCs/>
          <w:lang w:eastAsia="en-US"/>
        </w:rPr>
        <w:drawing>
          <wp:inline distT="0" distB="0" distL="0" distR="0" wp14:anchorId="326C6D81" wp14:editId="0358BF6F">
            <wp:extent cx="5943600" cy="721360"/>
            <wp:effectExtent l="0" t="0" r="0" b="2540"/>
            <wp:docPr id="1835014504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835014504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943600" cy="7213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68990685" w14:textId="51E5B078" w:rsidR="009420C3" w:rsidRDefault="009420C3" w:rsidP="0083776B">
      <w:pPr>
        <w:rPr>
          <w:lang w:eastAsia="en-US"/>
        </w:rPr>
      </w:pPr>
      <w:r>
        <w:rPr>
          <w:lang w:eastAsia="en-US"/>
        </w:rPr>
        <w:t>Before and After Commit “</w:t>
      </w:r>
      <w:r w:rsidRPr="009420C3">
        <w:rPr>
          <w:i/>
          <w:iCs/>
          <w:lang w:eastAsia="en-US"/>
        </w:rPr>
        <w:t xml:space="preserve">Array Sort: </w:t>
      </w:r>
      <w:proofErr w:type="spellStart"/>
      <w:r w:rsidRPr="009420C3">
        <w:rPr>
          <w:i/>
          <w:iCs/>
          <w:lang w:eastAsia="en-US"/>
        </w:rPr>
        <w:t>testEmptyArray</w:t>
      </w:r>
      <w:proofErr w:type="spellEnd"/>
      <w:r w:rsidRPr="009420C3">
        <w:rPr>
          <w:i/>
          <w:iCs/>
          <w:lang w:eastAsia="en-US"/>
        </w:rPr>
        <w:t xml:space="preserve"> Pass</w:t>
      </w:r>
      <w:r>
        <w:rPr>
          <w:lang w:eastAsia="en-US"/>
        </w:rPr>
        <w:t>”</w:t>
      </w:r>
    </w:p>
    <w:p w14:paraId="35A80DE7" w14:textId="0F86C954" w:rsidR="009420C3" w:rsidRPr="00025114" w:rsidRDefault="009420C3" w:rsidP="009420C3">
      <w:pPr>
        <w:rPr>
          <w:lang w:eastAsia="en-US"/>
        </w:rPr>
      </w:pPr>
      <w:r w:rsidRPr="006E17EA">
        <w:rPr>
          <w:sz w:val="20"/>
          <w:szCs w:val="20"/>
          <w:lang w:eastAsia="en-US"/>
        </w:rPr>
        <w:t>Link</w:t>
      </w:r>
      <w:r>
        <w:rPr>
          <w:sz w:val="20"/>
          <w:szCs w:val="20"/>
          <w:lang w:eastAsia="en-US"/>
        </w:rPr>
        <w:t xml:space="preserve">: </w:t>
      </w:r>
      <w:hyperlink r:id="rId25" w:history="1">
        <w:r w:rsidRPr="00546C29">
          <w:rPr>
            <w:rStyle w:val="Hyperlink"/>
            <w:sz w:val="20"/>
            <w:szCs w:val="20"/>
            <w:lang w:eastAsia="en-US"/>
          </w:rPr>
          <w:t>https://github.com/mmujtaba25/DSA-Lab2/commit/95302ebeab9bd7e7ac9ab50dcbb2ab1</w:t>
        </w:r>
        <w:r w:rsidRPr="00546C29">
          <w:rPr>
            <w:rStyle w:val="Hyperlink"/>
            <w:sz w:val="20"/>
            <w:szCs w:val="20"/>
            <w:lang w:eastAsia="en-US"/>
          </w:rPr>
          <w:t>8</w:t>
        </w:r>
        <w:r w:rsidRPr="00546C29">
          <w:rPr>
            <w:rStyle w:val="Hyperlink"/>
            <w:sz w:val="20"/>
            <w:szCs w:val="20"/>
            <w:lang w:eastAsia="en-US"/>
          </w:rPr>
          <w:t>889c0892</w:t>
        </w:r>
      </w:hyperlink>
      <w:r>
        <w:rPr>
          <w:sz w:val="20"/>
          <w:szCs w:val="20"/>
          <w:lang w:eastAsia="en-US"/>
        </w:rPr>
        <w:t xml:space="preserve"> </w:t>
      </w:r>
    </w:p>
    <w:p w14:paraId="21FC18E4" w14:textId="2F30D5CF" w:rsidR="009420C3" w:rsidRDefault="009420C3" w:rsidP="009420C3">
      <w:pPr>
        <w:rPr>
          <w:b/>
          <w:bCs/>
          <w:lang w:eastAsia="en-US"/>
        </w:rPr>
      </w:pPr>
      <w:r w:rsidRPr="009420C3">
        <w:rPr>
          <w:b/>
          <w:bCs/>
          <w:lang w:eastAsia="en-US"/>
        </w:rPr>
        <w:t>I</w:t>
      </w:r>
      <w:r>
        <w:rPr>
          <w:b/>
          <w:bCs/>
          <w:lang w:eastAsia="en-US"/>
        </w:rPr>
        <w:t>V</w:t>
      </w:r>
      <w:r w:rsidRPr="009420C3">
        <w:rPr>
          <w:b/>
          <w:bCs/>
          <w:lang w:eastAsia="en-US"/>
        </w:rPr>
        <w:t>. Git Workflow:</w:t>
      </w:r>
    </w:p>
    <w:p w14:paraId="01C7BBC9" w14:textId="4C242A15" w:rsidR="009420C3" w:rsidRPr="009420C3" w:rsidRDefault="009420C3" w:rsidP="009420C3">
      <w:pPr>
        <w:rPr>
          <w:i/>
          <w:iCs/>
          <w:lang w:eastAsia="en-US"/>
        </w:rPr>
      </w:pPr>
      <w:r>
        <w:rPr>
          <w:lang w:eastAsia="en-US"/>
        </w:rPr>
        <w:t>Tests were written in Commit Named “</w:t>
      </w:r>
      <w:r w:rsidRPr="009420C3">
        <w:rPr>
          <w:i/>
          <w:iCs/>
          <w:lang w:eastAsia="en-US"/>
        </w:rPr>
        <w:t>Array Sort: Write Tests</w:t>
      </w:r>
      <w:r>
        <w:rPr>
          <w:lang w:eastAsia="en-US"/>
        </w:rPr>
        <w:t>”</w:t>
      </w:r>
    </w:p>
    <w:p w14:paraId="10491EE3" w14:textId="397F3FA6" w:rsidR="009420C3" w:rsidRDefault="009420C3" w:rsidP="009420C3">
      <w:pPr>
        <w:rPr>
          <w:sz w:val="20"/>
          <w:szCs w:val="20"/>
          <w:lang w:eastAsia="en-US"/>
        </w:rPr>
      </w:pPr>
      <w:r w:rsidRPr="006E17EA">
        <w:rPr>
          <w:sz w:val="20"/>
          <w:szCs w:val="20"/>
          <w:lang w:eastAsia="en-US"/>
        </w:rPr>
        <w:t>Link</w:t>
      </w:r>
      <w:r>
        <w:rPr>
          <w:sz w:val="20"/>
          <w:szCs w:val="20"/>
          <w:lang w:eastAsia="en-US"/>
        </w:rPr>
        <w:t xml:space="preserve">: </w:t>
      </w:r>
      <w:hyperlink r:id="rId26" w:history="1">
        <w:r w:rsidRPr="00546C29">
          <w:rPr>
            <w:rStyle w:val="Hyperlink"/>
            <w:sz w:val="20"/>
            <w:szCs w:val="20"/>
            <w:lang w:eastAsia="en-US"/>
          </w:rPr>
          <w:t>https://github.com/mmujtaba25/DSA-Lab2/commit/5a664</w:t>
        </w:r>
        <w:r w:rsidRPr="00546C29">
          <w:rPr>
            <w:rStyle w:val="Hyperlink"/>
            <w:sz w:val="20"/>
            <w:szCs w:val="20"/>
            <w:lang w:eastAsia="en-US"/>
          </w:rPr>
          <w:t>e</w:t>
        </w:r>
        <w:r w:rsidRPr="00546C29">
          <w:rPr>
            <w:rStyle w:val="Hyperlink"/>
            <w:sz w:val="20"/>
            <w:szCs w:val="20"/>
            <w:lang w:eastAsia="en-US"/>
          </w:rPr>
          <w:t>6b5d298f0bf58984835659b9ef01791540</w:t>
        </w:r>
      </w:hyperlink>
      <w:r>
        <w:rPr>
          <w:sz w:val="20"/>
          <w:szCs w:val="20"/>
          <w:lang w:eastAsia="en-US"/>
        </w:rPr>
        <w:t xml:space="preserve"> </w:t>
      </w:r>
    </w:p>
    <w:p w14:paraId="1F2CE16B" w14:textId="118251D5" w:rsidR="009420C3" w:rsidRPr="009420C3" w:rsidRDefault="009420C3" w:rsidP="009420C3">
      <w:pPr>
        <w:rPr>
          <w:lang w:eastAsia="en-US"/>
        </w:rPr>
      </w:pPr>
      <w:r w:rsidRPr="009420C3">
        <w:rPr>
          <w:lang w:eastAsia="en-US"/>
        </w:rPr>
        <w:drawing>
          <wp:inline distT="0" distB="0" distL="0" distR="0" wp14:anchorId="4F8A01AA" wp14:editId="7C6EB3D1">
            <wp:extent cx="4826000" cy="1765300"/>
            <wp:effectExtent l="0" t="0" r="0" b="0"/>
            <wp:docPr id="484424162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84424162" name=""/>
                    <pic:cNvPicPr/>
                  </pic:nvPicPr>
                  <pic:blipFill>
                    <a:blip r:embed="rId27"/>
                    <a:stretch>
                      <a:fillRect/>
                    </a:stretch>
                  </pic:blipFill>
                  <pic:spPr>
                    <a:xfrm>
                      <a:off x="0" y="0"/>
                      <a:ext cx="4826000" cy="17653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03223CB" w14:textId="77777777" w:rsidR="009420C3" w:rsidRDefault="009420C3" w:rsidP="009420C3">
      <w:pPr>
        <w:rPr>
          <w:b/>
          <w:bCs/>
          <w:lang w:eastAsia="en-US"/>
        </w:rPr>
      </w:pPr>
    </w:p>
    <w:p w14:paraId="0A555CDA" w14:textId="76474338" w:rsidR="009420C3" w:rsidRDefault="009420C3" w:rsidP="0083776B">
      <w:pPr>
        <w:rPr>
          <w:lang w:eastAsia="en-US"/>
        </w:rPr>
      </w:pPr>
    </w:p>
    <w:p w14:paraId="13E03206" w14:textId="77777777" w:rsidR="009420C3" w:rsidRPr="009420C3" w:rsidRDefault="009420C3" w:rsidP="0083776B">
      <w:pPr>
        <w:rPr>
          <w:lang w:eastAsia="en-US"/>
        </w:rPr>
      </w:pPr>
    </w:p>
    <w:sectPr w:rsidR="009420C3" w:rsidRPr="009420C3" w:rsidSect="00226A0D">
      <w:footerReference w:type="even" r:id="rId28"/>
      <w:footerReference w:type="default" r:id="rId29"/>
      <w:pgSz w:w="12240" w:h="15840"/>
      <w:pgMar w:top="1440" w:right="1440" w:bottom="1440" w:left="1440" w:header="720" w:footer="720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endnote w:type="separator" w:id="-1">
    <w:p w14:paraId="27AE5271" w14:textId="77777777" w:rsidR="00F92E22" w:rsidRDefault="00F92E22" w:rsidP="00D47962">
      <w:pPr>
        <w:spacing w:after="0" w:line="240" w:lineRule="auto"/>
      </w:pPr>
      <w:r>
        <w:separator/>
      </w:r>
    </w:p>
  </w:endnote>
  <w:endnote w:type="continuationSeparator" w:id="0">
    <w:p w14:paraId="639885DE" w14:textId="77777777" w:rsidR="00F92E22" w:rsidRDefault="00F92E22" w:rsidP="00D47962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Menlo">
    <w:panose1 w:val="020B0609030804020204"/>
    <w:charset w:val="00"/>
    <w:family w:val="modern"/>
    <w:pitch w:val="fixed"/>
    <w:sig w:usb0="E60022FF" w:usb1="D200F9FB" w:usb2="02000028" w:usb3="00000000" w:csb0="000001D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-1133324680"/>
      <w:docPartObj>
        <w:docPartGallery w:val="Page Numbers (Bottom of Page)"/>
        <w:docPartUnique/>
      </w:docPartObj>
    </w:sdtPr>
    <w:sdtContent>
      <w:p w14:paraId="7E4FA0D2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</w:rPr>
          <w:fldChar w:fldCharType="end"/>
        </w:r>
      </w:p>
    </w:sdtContent>
  </w:sdt>
  <w:p w14:paraId="4FD98BE7" w14:textId="77777777" w:rsidR="00D47962" w:rsidRDefault="00D47962" w:rsidP="00226A0D">
    <w:pPr>
      <w:pStyle w:val="Footer"/>
      <w:ind w:right="360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sdt>
    <w:sdtPr>
      <w:rPr>
        <w:rStyle w:val="PageNumber"/>
      </w:rPr>
      <w:id w:val="61844833"/>
      <w:docPartObj>
        <w:docPartGallery w:val="Page Numbers (Bottom of Page)"/>
        <w:docPartUnique/>
      </w:docPartObj>
    </w:sdtPr>
    <w:sdtContent>
      <w:p w14:paraId="0B11B00C" w14:textId="77777777" w:rsidR="00226A0D" w:rsidRDefault="00226A0D" w:rsidP="00636010">
        <w:pPr>
          <w:pStyle w:val="Footer"/>
          <w:framePr w:wrap="none" w:vAnchor="text" w:hAnchor="margin" w:xAlign="right" w:y="1"/>
          <w:rPr>
            <w:rStyle w:val="PageNumber"/>
          </w:rPr>
        </w:pPr>
        <w:r>
          <w:rPr>
            <w:rStyle w:val="PageNumber"/>
          </w:rPr>
          <w:fldChar w:fldCharType="begin"/>
        </w:r>
        <w:r>
          <w:rPr>
            <w:rStyle w:val="PageNumber"/>
          </w:rPr>
          <w:instrText xml:space="preserve"> PAGE </w:instrText>
        </w:r>
        <w:r>
          <w:rPr>
            <w:rStyle w:val="PageNumber"/>
          </w:rPr>
          <w:fldChar w:fldCharType="separate"/>
        </w:r>
        <w:r>
          <w:rPr>
            <w:rStyle w:val="PageNumber"/>
            <w:noProof/>
          </w:rPr>
          <w:t>1</w:t>
        </w:r>
        <w:r>
          <w:rPr>
            <w:rStyle w:val="PageNumber"/>
          </w:rPr>
          <w:fldChar w:fldCharType="end"/>
        </w:r>
      </w:p>
    </w:sdtContent>
  </w:sdt>
  <w:p w14:paraId="409B6DE3" w14:textId="77777777" w:rsidR="00D47962" w:rsidRDefault="00226A0D" w:rsidP="00226A0D">
    <w:pPr>
      <w:ind w:right="360"/>
    </w:pPr>
    <w:hyperlink r:id="rId1" w:history="1">
      <w:r w:rsidRPr="00636010">
        <w:rPr>
          <w:rStyle w:val="Hyperlink"/>
        </w:rPr>
        <w:t>mmujtaba.bese25seecs@seecs.edu.pk</w:t>
      </w:r>
    </w:hyperlink>
    <w:r>
      <w:t xml:space="preserve"> </w:t>
    </w:r>
    <w:r w:rsidR="00D47962">
      <w:ptab w:relativeTo="margin" w:alignment="right" w:leader="none"/>
    </w:r>
    <w:r w:rsidR="00D47962"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footnote w:type="separator" w:id="-1">
    <w:p w14:paraId="7B08D9D7" w14:textId="77777777" w:rsidR="00F92E22" w:rsidRDefault="00F92E22" w:rsidP="00D47962">
      <w:pPr>
        <w:spacing w:after="0" w:line="240" w:lineRule="auto"/>
      </w:pPr>
      <w:r>
        <w:separator/>
      </w:r>
    </w:p>
  </w:footnote>
  <w:footnote w:type="continuationSeparator" w:id="0">
    <w:p w14:paraId="3720625A" w14:textId="77777777" w:rsidR="00F92E22" w:rsidRDefault="00F92E22" w:rsidP="00D47962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m="http://schemas.openxmlformats.org/officeDocument/2006/math" xmlns:aink="http://schemas.microsoft.com/office/drawing/2016/ink" xmlns:am3d="http://schemas.microsoft.com/office/drawing/2017/model3d" xmlns:oel="http://schemas.microsoft.com/office/2019/extlst" xmlns:r="http://schemas.openxmlformats.org/officeDocument/2006/relationships" xmlns:wp14="http://schemas.microsoft.com/office/word/2010/wordprocessingDrawing" xmlns:wp="http://schemas.openxmlformats.org/drawingml/2006/wordprocessingDrawing" xmlns:wpg="http://schemas.microsoft.com/office/word/2010/wordprocessingGroup" xmlns:wpi="http://schemas.microsoft.com/office/word/2010/wordprocessingInk" xmlns:wps="http://schemas.microsoft.com/office/word/2010/wordprocessingShape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xmlns:wne="http://schemas.microsoft.com/office/word/2006/wordml" mc:Ignorable="w14 w15 w16se w16cid w16 w16cex w16sdtdh w16sdtfl w16du wp14">
  <w:abstractNum w:abstractNumId="0" w15:restartNumberingAfterBreak="0">
    <w:nsid w:val="0ADA0A7F"/>
    <w:multiLevelType w:val="hybridMultilevel"/>
    <w:tmpl w:val="2FC291F4"/>
    <w:lvl w:ilvl="0" w:tplc="EF8C7F0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1309744B"/>
    <w:multiLevelType w:val="hybridMultilevel"/>
    <w:tmpl w:val="3F527656"/>
    <w:lvl w:ilvl="0" w:tplc="159454C4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35030547"/>
    <w:multiLevelType w:val="hybridMultilevel"/>
    <w:tmpl w:val="FC6EADAA"/>
    <w:lvl w:ilvl="0" w:tplc="7FDA33C8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3" w15:restartNumberingAfterBreak="0">
    <w:nsid w:val="403445F6"/>
    <w:multiLevelType w:val="hybridMultilevel"/>
    <w:tmpl w:val="6AF24C7C"/>
    <w:lvl w:ilvl="0" w:tplc="D7A6961E">
      <w:start w:val="1"/>
      <w:numFmt w:val="upperRoman"/>
      <w:lvlText w:val="%1."/>
      <w:lvlJc w:val="left"/>
      <w:pPr>
        <w:ind w:left="1080" w:hanging="72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41FC12E6"/>
    <w:multiLevelType w:val="hybridMultilevel"/>
    <w:tmpl w:val="170EE970"/>
    <w:lvl w:ilvl="0" w:tplc="755E0F44">
      <w:start w:val="1"/>
      <w:numFmt w:val="lowerLetter"/>
      <w:lvlText w:val="(%1)"/>
      <w:lvlJc w:val="left"/>
      <w:pPr>
        <w:ind w:left="36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ind w:left="6120" w:hanging="180"/>
      </w:pPr>
    </w:lvl>
  </w:abstractNum>
  <w:num w:numId="1" w16cid:durableId="1327593301">
    <w:abstractNumId w:val="4"/>
  </w:num>
  <w:num w:numId="2" w16cid:durableId="2167493">
    <w:abstractNumId w:val="2"/>
  </w:num>
  <w:num w:numId="3" w16cid:durableId="2117286558">
    <w:abstractNumId w:val="0"/>
  </w:num>
  <w:num w:numId="4" w16cid:durableId="803424820">
    <w:abstractNumId w:val="3"/>
  </w:num>
  <w:num w:numId="5" w16cid:durableId="1538204500">
    <w:abstractNumId w:val="1"/>
  </w:num>
</w:numbering>
</file>

<file path=word/settings.xml><?xml version="1.0" encoding="utf-8"?>
<w:settings xmlns:mc="http://schemas.openxmlformats.org/markup-compatibility/2006" xmlns:m="http://schemas.openxmlformats.org/officeDocument/2006/math" xmlns:r="http://schemas.openxmlformats.org/officeDocument/2006/relationships" xmlns:sl="http://schemas.openxmlformats.org/schemaLibrary/2006/main" xmlns:o="urn:schemas-microsoft-com:office:office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zoom w:percent="146"/>
  <w:proofState w:spelling="clean" w:grammar="clean"/>
  <w:attachedTemplate r:id="rId1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15AD1"/>
    <w:rsid w:val="00016FE8"/>
    <w:rsid w:val="00025114"/>
    <w:rsid w:val="0004508C"/>
    <w:rsid w:val="000739AD"/>
    <w:rsid w:val="00073CA1"/>
    <w:rsid w:val="000C4157"/>
    <w:rsid w:val="000C47F6"/>
    <w:rsid w:val="000D51BC"/>
    <w:rsid w:val="001012B7"/>
    <w:rsid w:val="00101968"/>
    <w:rsid w:val="0011688A"/>
    <w:rsid w:val="00127B6E"/>
    <w:rsid w:val="001477F9"/>
    <w:rsid w:val="00153DED"/>
    <w:rsid w:val="0017103D"/>
    <w:rsid w:val="001A527F"/>
    <w:rsid w:val="001C70A3"/>
    <w:rsid w:val="001D3829"/>
    <w:rsid w:val="00202790"/>
    <w:rsid w:val="00211320"/>
    <w:rsid w:val="00223231"/>
    <w:rsid w:val="00226A0D"/>
    <w:rsid w:val="00264702"/>
    <w:rsid w:val="00264B57"/>
    <w:rsid w:val="002669B6"/>
    <w:rsid w:val="002863F1"/>
    <w:rsid w:val="002873C6"/>
    <w:rsid w:val="002C1F05"/>
    <w:rsid w:val="00336248"/>
    <w:rsid w:val="00340EB0"/>
    <w:rsid w:val="00366F2F"/>
    <w:rsid w:val="003830E9"/>
    <w:rsid w:val="00395574"/>
    <w:rsid w:val="003A7260"/>
    <w:rsid w:val="003E168F"/>
    <w:rsid w:val="003E3597"/>
    <w:rsid w:val="003E3F5F"/>
    <w:rsid w:val="00401123"/>
    <w:rsid w:val="00407292"/>
    <w:rsid w:val="004131B1"/>
    <w:rsid w:val="00447A07"/>
    <w:rsid w:val="00480E40"/>
    <w:rsid w:val="00490D9D"/>
    <w:rsid w:val="004C45E0"/>
    <w:rsid w:val="004F0AC8"/>
    <w:rsid w:val="00574464"/>
    <w:rsid w:val="005A242F"/>
    <w:rsid w:val="005C2A43"/>
    <w:rsid w:val="005C7E4D"/>
    <w:rsid w:val="00621331"/>
    <w:rsid w:val="006619E5"/>
    <w:rsid w:val="00694FF4"/>
    <w:rsid w:val="006E17EA"/>
    <w:rsid w:val="00727FEA"/>
    <w:rsid w:val="00747CC3"/>
    <w:rsid w:val="00795FAD"/>
    <w:rsid w:val="007B09CD"/>
    <w:rsid w:val="007B34D3"/>
    <w:rsid w:val="007C1AE7"/>
    <w:rsid w:val="007C6DE4"/>
    <w:rsid w:val="007F0991"/>
    <w:rsid w:val="00822AAA"/>
    <w:rsid w:val="008255FF"/>
    <w:rsid w:val="0083776B"/>
    <w:rsid w:val="008679DE"/>
    <w:rsid w:val="008854B2"/>
    <w:rsid w:val="00886560"/>
    <w:rsid w:val="008C6116"/>
    <w:rsid w:val="008D4D3B"/>
    <w:rsid w:val="00915AD1"/>
    <w:rsid w:val="00933CF2"/>
    <w:rsid w:val="009420C3"/>
    <w:rsid w:val="00942C70"/>
    <w:rsid w:val="0095715D"/>
    <w:rsid w:val="00981DF3"/>
    <w:rsid w:val="00981E20"/>
    <w:rsid w:val="009868B7"/>
    <w:rsid w:val="0099151B"/>
    <w:rsid w:val="009F6DB0"/>
    <w:rsid w:val="00A07AD3"/>
    <w:rsid w:val="00A22D91"/>
    <w:rsid w:val="00A459FF"/>
    <w:rsid w:val="00A90718"/>
    <w:rsid w:val="00A93327"/>
    <w:rsid w:val="00A971C0"/>
    <w:rsid w:val="00AC63CF"/>
    <w:rsid w:val="00AF17CC"/>
    <w:rsid w:val="00AF6061"/>
    <w:rsid w:val="00B403A6"/>
    <w:rsid w:val="00B81694"/>
    <w:rsid w:val="00BC3794"/>
    <w:rsid w:val="00BE3D27"/>
    <w:rsid w:val="00C00A60"/>
    <w:rsid w:val="00C10E97"/>
    <w:rsid w:val="00C20084"/>
    <w:rsid w:val="00C41325"/>
    <w:rsid w:val="00C81AF8"/>
    <w:rsid w:val="00C84203"/>
    <w:rsid w:val="00C96F5F"/>
    <w:rsid w:val="00CB1505"/>
    <w:rsid w:val="00CC1C87"/>
    <w:rsid w:val="00CF4013"/>
    <w:rsid w:val="00D10607"/>
    <w:rsid w:val="00D1336D"/>
    <w:rsid w:val="00D3071B"/>
    <w:rsid w:val="00D47962"/>
    <w:rsid w:val="00D51D65"/>
    <w:rsid w:val="00D7251C"/>
    <w:rsid w:val="00D8644C"/>
    <w:rsid w:val="00D96616"/>
    <w:rsid w:val="00DD7EAC"/>
    <w:rsid w:val="00DE42EB"/>
    <w:rsid w:val="00E0268B"/>
    <w:rsid w:val="00F04D3A"/>
    <w:rsid w:val="00F50930"/>
    <w:rsid w:val="00F62486"/>
    <w:rsid w:val="00F706DD"/>
    <w:rsid w:val="00F779B2"/>
    <w:rsid w:val="00F92E22"/>
    <w:rsid w:val="00FE45CE"/>
    <w:rsid w:val="00FF78D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7F15020"/>
  <w15:chartTrackingRefBased/>
  <w15:docId w15:val="{2EF6ED1B-E9C3-2A45-AA1B-357D7AEC56E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D47962"/>
    <w:pPr>
      <w:spacing w:line="279" w:lineRule="auto"/>
    </w:pPr>
    <w:rPr>
      <w:rFonts w:eastAsiaTheme="minorEastAsia"/>
      <w:kern w:val="0"/>
      <w:lang w:eastAsia="ja-JP"/>
      <w14:ligatures w14:val="none"/>
    </w:rPr>
  </w:style>
  <w:style w:type="paragraph" w:styleId="Heading1">
    <w:name w:val="heading 1"/>
    <w:basedOn w:val="Normal"/>
    <w:next w:val="Normal"/>
    <w:link w:val="Heading1Char"/>
    <w:uiPriority w:val="9"/>
    <w:qFormat/>
    <w:rsid w:val="00D47962"/>
    <w:pPr>
      <w:keepNext/>
      <w:keepLines/>
      <w:spacing w:before="360" w:after="80" w:line="278" w:lineRule="auto"/>
      <w:outlineLvl w:val="0"/>
    </w:pPr>
    <w:rPr>
      <w:rFonts w:asciiTheme="majorHAnsi" w:eastAsiaTheme="majorEastAsia" w:hAnsiTheme="majorHAnsi" w:cstheme="majorBidi"/>
      <w:color w:val="0F4761" w:themeColor="accent1" w:themeShade="BF"/>
      <w:kern w:val="2"/>
      <w:sz w:val="40"/>
      <w:szCs w:val="40"/>
      <w:lang w:eastAsia="en-US"/>
      <w14:ligatures w14:val="standardContextual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1"/>
    </w:pPr>
    <w:rPr>
      <w:rFonts w:asciiTheme="majorHAnsi" w:eastAsiaTheme="majorEastAsia" w:hAnsiTheme="majorHAnsi" w:cstheme="majorBidi"/>
      <w:color w:val="0F4761" w:themeColor="accent1" w:themeShade="BF"/>
      <w:kern w:val="2"/>
      <w:sz w:val="32"/>
      <w:szCs w:val="32"/>
      <w:lang w:eastAsia="en-US"/>
      <w14:ligatures w14:val="standardContextual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D47962"/>
    <w:pPr>
      <w:keepNext/>
      <w:keepLines/>
      <w:spacing w:before="160" w:after="80" w:line="278" w:lineRule="auto"/>
      <w:outlineLvl w:val="2"/>
    </w:pPr>
    <w:rPr>
      <w:rFonts w:eastAsiaTheme="majorEastAsia" w:cstheme="majorBidi"/>
      <w:color w:val="0F4761" w:themeColor="accent1" w:themeShade="BF"/>
      <w:kern w:val="2"/>
      <w:sz w:val="28"/>
      <w:szCs w:val="28"/>
      <w:lang w:eastAsia="en-US"/>
      <w14:ligatures w14:val="standardContextual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3"/>
    </w:pPr>
    <w:rPr>
      <w:rFonts w:eastAsiaTheme="majorEastAsia" w:cstheme="majorBidi"/>
      <w:i/>
      <w:iCs/>
      <w:color w:val="0F4761" w:themeColor="accent1" w:themeShade="BF"/>
      <w:kern w:val="2"/>
      <w:lang w:eastAsia="en-US"/>
      <w14:ligatures w14:val="standardContextual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D47962"/>
    <w:pPr>
      <w:keepNext/>
      <w:keepLines/>
      <w:spacing w:before="80" w:after="40" w:line="278" w:lineRule="auto"/>
      <w:outlineLvl w:val="4"/>
    </w:pPr>
    <w:rPr>
      <w:rFonts w:eastAsiaTheme="majorEastAsia" w:cstheme="majorBidi"/>
      <w:color w:val="0F4761" w:themeColor="accent1" w:themeShade="BF"/>
      <w:kern w:val="2"/>
      <w:lang w:eastAsia="en-US"/>
      <w14:ligatures w14:val="standardContextual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5"/>
    </w:pPr>
    <w:rPr>
      <w:rFonts w:eastAsiaTheme="majorEastAsia" w:cstheme="majorBidi"/>
      <w:i/>
      <w:iCs/>
      <w:color w:val="595959" w:themeColor="text1" w:themeTint="A6"/>
      <w:kern w:val="2"/>
      <w:lang w:eastAsia="en-US"/>
      <w14:ligatures w14:val="standardContextual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D47962"/>
    <w:pPr>
      <w:keepNext/>
      <w:keepLines/>
      <w:spacing w:before="40" w:after="0" w:line="278" w:lineRule="auto"/>
      <w:outlineLvl w:val="6"/>
    </w:pPr>
    <w:rPr>
      <w:rFonts w:eastAsiaTheme="majorEastAsia" w:cstheme="majorBidi"/>
      <w:color w:val="595959" w:themeColor="text1" w:themeTint="A6"/>
      <w:kern w:val="2"/>
      <w:lang w:eastAsia="en-US"/>
      <w14:ligatures w14:val="standardContextual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D47962"/>
    <w:pPr>
      <w:keepNext/>
      <w:keepLines/>
      <w:spacing w:after="0" w:line="278" w:lineRule="auto"/>
      <w:outlineLvl w:val="7"/>
    </w:pPr>
    <w:rPr>
      <w:rFonts w:eastAsiaTheme="majorEastAsia" w:cstheme="majorBidi"/>
      <w:i/>
      <w:iCs/>
      <w:color w:val="272727" w:themeColor="text1" w:themeTint="D8"/>
      <w:kern w:val="2"/>
      <w:lang w:eastAsia="en-US"/>
      <w14:ligatures w14:val="standardContextual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D47962"/>
    <w:pPr>
      <w:keepNext/>
      <w:keepLines/>
      <w:spacing w:after="0" w:line="278" w:lineRule="auto"/>
      <w:outlineLvl w:val="8"/>
    </w:pPr>
    <w:rPr>
      <w:rFonts w:eastAsiaTheme="majorEastAsia" w:cstheme="majorBidi"/>
      <w:color w:val="272727" w:themeColor="text1" w:themeTint="D8"/>
      <w:kern w:val="2"/>
      <w:lang w:eastAsia="en-US"/>
      <w14:ligatures w14:val="standardContextual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D47962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D47962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D47962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D47962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D47962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D47962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D47962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D47962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D47962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D47962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  <w:lang w:eastAsia="en-US"/>
      <w14:ligatures w14:val="standardContextual"/>
    </w:rPr>
  </w:style>
  <w:style w:type="character" w:customStyle="1" w:styleId="TitleChar">
    <w:name w:val="Title Char"/>
    <w:basedOn w:val="DefaultParagraphFont"/>
    <w:link w:val="Title"/>
    <w:uiPriority w:val="10"/>
    <w:rsid w:val="00D47962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D47962"/>
    <w:pPr>
      <w:numPr>
        <w:ilvl w:val="1"/>
      </w:numPr>
      <w:spacing w:line="278" w:lineRule="auto"/>
    </w:pPr>
    <w:rPr>
      <w:rFonts w:eastAsiaTheme="majorEastAsia" w:cstheme="majorBidi"/>
      <w:color w:val="595959" w:themeColor="text1" w:themeTint="A6"/>
      <w:spacing w:val="15"/>
      <w:kern w:val="2"/>
      <w:sz w:val="28"/>
      <w:szCs w:val="28"/>
      <w:lang w:eastAsia="en-US"/>
      <w14:ligatures w14:val="standardContextual"/>
    </w:rPr>
  </w:style>
  <w:style w:type="character" w:customStyle="1" w:styleId="SubtitleChar">
    <w:name w:val="Subtitle Char"/>
    <w:basedOn w:val="DefaultParagraphFont"/>
    <w:link w:val="Subtitle"/>
    <w:uiPriority w:val="11"/>
    <w:rsid w:val="00D47962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D47962"/>
    <w:pPr>
      <w:spacing w:before="160" w:line="278" w:lineRule="auto"/>
      <w:jc w:val="center"/>
    </w:pPr>
    <w:rPr>
      <w:rFonts w:eastAsiaTheme="minorHAnsi"/>
      <w:i/>
      <w:iCs/>
      <w:color w:val="404040" w:themeColor="text1" w:themeTint="BF"/>
      <w:kern w:val="2"/>
      <w:lang w:eastAsia="en-US"/>
      <w14:ligatures w14:val="standardContextual"/>
    </w:rPr>
  </w:style>
  <w:style w:type="character" w:customStyle="1" w:styleId="QuoteChar">
    <w:name w:val="Quote Char"/>
    <w:basedOn w:val="DefaultParagraphFont"/>
    <w:link w:val="Quote"/>
    <w:uiPriority w:val="29"/>
    <w:rsid w:val="00D47962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D47962"/>
    <w:pPr>
      <w:spacing w:line="278" w:lineRule="auto"/>
      <w:ind w:left="720"/>
      <w:contextualSpacing/>
    </w:pPr>
    <w:rPr>
      <w:rFonts w:eastAsiaTheme="minorHAnsi"/>
      <w:kern w:val="2"/>
      <w:lang w:eastAsia="en-US"/>
      <w14:ligatures w14:val="standardContextual"/>
    </w:rPr>
  </w:style>
  <w:style w:type="character" w:styleId="IntenseEmphasis">
    <w:name w:val="Intense Emphasis"/>
    <w:basedOn w:val="DefaultParagraphFont"/>
    <w:uiPriority w:val="21"/>
    <w:qFormat/>
    <w:rsid w:val="00D47962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D47962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 w:line="278" w:lineRule="auto"/>
      <w:ind w:left="864" w:right="864"/>
      <w:jc w:val="center"/>
    </w:pPr>
    <w:rPr>
      <w:rFonts w:eastAsiaTheme="minorHAnsi"/>
      <w:i/>
      <w:iCs/>
      <w:color w:val="0F4761" w:themeColor="accent1" w:themeShade="BF"/>
      <w:kern w:val="2"/>
      <w:lang w:eastAsia="en-US"/>
      <w14:ligatures w14:val="standardContextual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D47962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D47962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D47962"/>
    <w:rPr>
      <w:color w:val="467886"/>
      <w:u w:val="single"/>
    </w:rPr>
  </w:style>
  <w:style w:type="character" w:styleId="Strong">
    <w:name w:val="Strong"/>
    <w:basedOn w:val="DefaultParagraphFont"/>
    <w:uiPriority w:val="22"/>
    <w:qFormat/>
    <w:rsid w:val="00D47962"/>
    <w:rPr>
      <w:b/>
      <w:bCs/>
    </w:rPr>
  </w:style>
  <w:style w:type="table" w:styleId="GridTable4-Accent1">
    <w:name w:val="Grid Table 4 Accent 1"/>
    <w:basedOn w:val="TableNormal"/>
    <w:uiPriority w:val="49"/>
    <w:rsid w:val="00D47962"/>
    <w:pPr>
      <w:spacing w:after="0" w:line="240" w:lineRule="auto"/>
    </w:pPr>
    <w:rPr>
      <w:rFonts w:eastAsiaTheme="minorEastAsia"/>
      <w:kern w:val="0"/>
      <w:lang w:eastAsia="ja-JP"/>
      <w14:ligatures w14:val="none"/>
    </w:rPr>
    <w:tblPr>
      <w:tblStyleRowBandSize w:val="1"/>
      <w:tblStyleColBandSize w:val="1"/>
      <w:tblBorders>
        <w:top w:val="single" w:sz="4" w:space="0" w:color="45B0E1" w:themeColor="accent1" w:themeTint="99"/>
        <w:left w:val="single" w:sz="4" w:space="0" w:color="45B0E1" w:themeColor="accent1" w:themeTint="99"/>
        <w:bottom w:val="single" w:sz="4" w:space="0" w:color="45B0E1" w:themeColor="accent1" w:themeTint="99"/>
        <w:right w:val="single" w:sz="4" w:space="0" w:color="45B0E1" w:themeColor="accent1" w:themeTint="99"/>
        <w:insideH w:val="single" w:sz="4" w:space="0" w:color="45B0E1" w:themeColor="accent1" w:themeTint="99"/>
        <w:insideV w:val="single" w:sz="4" w:space="0" w:color="45B0E1" w:themeColor="accent1" w:themeTint="99"/>
      </w:tblBorders>
    </w:tblPr>
    <w:tblStylePr w:type="firstRow">
      <w:rPr>
        <w:b/>
        <w:bCs/>
        <w:color w:val="FFFFFF" w:themeColor="background1"/>
      </w:rPr>
      <w:tblPr/>
      <w:tcPr>
        <w:tcBorders>
          <w:top w:val="single" w:sz="4" w:space="0" w:color="156082" w:themeColor="accent1"/>
          <w:left w:val="single" w:sz="4" w:space="0" w:color="156082" w:themeColor="accent1"/>
          <w:bottom w:val="single" w:sz="4" w:space="0" w:color="156082" w:themeColor="accent1"/>
          <w:right w:val="single" w:sz="4" w:space="0" w:color="156082" w:themeColor="accent1"/>
          <w:insideH w:val="nil"/>
          <w:insideV w:val="nil"/>
        </w:tcBorders>
        <w:shd w:val="clear" w:color="auto" w:fill="156082" w:themeFill="accent1"/>
      </w:tcPr>
    </w:tblStylePr>
    <w:tblStylePr w:type="lastRow">
      <w:rPr>
        <w:b/>
        <w:bCs/>
      </w:rPr>
      <w:tblPr/>
      <w:tcPr>
        <w:tcBorders>
          <w:top w:val="double" w:sz="4" w:space="0" w:color="156082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1E4F5" w:themeFill="accent1" w:themeFillTint="33"/>
      </w:tcPr>
    </w:tblStylePr>
    <w:tblStylePr w:type="band1Horz">
      <w:tblPr/>
      <w:tcPr>
        <w:shd w:val="clear" w:color="auto" w:fill="C1E4F5" w:themeFill="accent1" w:themeFillTint="33"/>
      </w:tcPr>
    </w:tblStylePr>
  </w:style>
  <w:style w:type="character" w:styleId="FollowedHyperlink">
    <w:name w:val="FollowedHyperlink"/>
    <w:basedOn w:val="DefaultParagraphFont"/>
    <w:uiPriority w:val="99"/>
    <w:semiHidden/>
    <w:unhideWhenUsed/>
    <w:rsid w:val="00D47962"/>
    <w:rPr>
      <w:color w:val="96607D" w:themeColor="followed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D47962"/>
    <w:rPr>
      <w:color w:val="605E5C"/>
      <w:shd w:val="clear" w:color="auto" w:fill="E1DFDD"/>
    </w:rPr>
  </w:style>
  <w:style w:type="paragraph" w:styleId="Header">
    <w:name w:val="header"/>
    <w:basedOn w:val="Normal"/>
    <w:link w:val="Head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D47962"/>
    <w:rPr>
      <w:rFonts w:eastAsiaTheme="minorEastAsia"/>
      <w:kern w:val="0"/>
      <w:lang w:eastAsia="ja-JP"/>
      <w14:ligatures w14:val="none"/>
    </w:rPr>
  </w:style>
  <w:style w:type="paragraph" w:styleId="Footer">
    <w:name w:val="footer"/>
    <w:basedOn w:val="Normal"/>
    <w:link w:val="FooterChar"/>
    <w:uiPriority w:val="99"/>
    <w:unhideWhenUsed/>
    <w:rsid w:val="00D47962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D47962"/>
    <w:rPr>
      <w:rFonts w:eastAsiaTheme="minorEastAsia"/>
      <w:kern w:val="0"/>
      <w:lang w:eastAsia="ja-JP"/>
      <w14:ligatures w14:val="none"/>
    </w:rPr>
  </w:style>
  <w:style w:type="character" w:styleId="PageNumber">
    <w:name w:val="page number"/>
    <w:basedOn w:val="DefaultParagraphFont"/>
    <w:uiPriority w:val="99"/>
    <w:semiHidden/>
    <w:unhideWhenUsed/>
    <w:rsid w:val="00226A0D"/>
  </w:style>
  <w:style w:type="character" w:customStyle="1" w:styleId="Monospace">
    <w:name w:val="Monospace"/>
    <w:basedOn w:val="DefaultParagraphFont"/>
    <w:uiPriority w:val="1"/>
    <w:qFormat/>
    <w:rsid w:val="005C7E4D"/>
    <w:rPr>
      <w:rFonts w:ascii="Menlo" w:hAnsi="Menlo"/>
      <w:sz w:val="22"/>
    </w:rPr>
  </w:style>
  <w:style w:type="character" w:styleId="PlaceholderText">
    <w:name w:val="Placeholder Text"/>
    <w:basedOn w:val="DefaultParagraphFont"/>
    <w:uiPriority w:val="99"/>
    <w:semiHidden/>
    <w:rsid w:val="00073CA1"/>
    <w:rPr>
      <w:color w:val="666666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dtfl="http://schemas.microsoft.com/office/word/2024/wordml/sdtformatlock" xmlns:w16se="http://schemas.microsoft.com/office/word/2015/wordml/symex" xmlns:w16du="http://schemas.microsoft.com/office/word/2023/wordml/word16du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mailto:mmujtaba.bese25seecs@seecs.edu.pk" TargetMode="External"/><Relationship Id="rId13" Type="http://schemas.openxmlformats.org/officeDocument/2006/relationships/image" Target="media/image4.png"/><Relationship Id="rId18" Type="http://schemas.openxmlformats.org/officeDocument/2006/relationships/image" Target="media/image9.png"/><Relationship Id="rId26" Type="http://schemas.openxmlformats.org/officeDocument/2006/relationships/hyperlink" Target="https://github.com/mmujtaba25/DSA-Lab2/commit/5a664e6b5d298f0bf58984835659b9ef01791540" TargetMode="External"/><Relationship Id="rId3" Type="http://schemas.openxmlformats.org/officeDocument/2006/relationships/settings" Target="settings.xml"/><Relationship Id="rId21" Type="http://schemas.openxmlformats.org/officeDocument/2006/relationships/image" Target="media/image11.png"/><Relationship Id="rId7" Type="http://schemas.openxmlformats.org/officeDocument/2006/relationships/image" Target="media/image1.png"/><Relationship Id="rId12" Type="http://schemas.openxmlformats.org/officeDocument/2006/relationships/hyperlink" Target="https://github.com/mmujtaba25/DSA-Lab2" TargetMode="External"/><Relationship Id="rId17" Type="http://schemas.openxmlformats.org/officeDocument/2006/relationships/image" Target="media/image8.png"/><Relationship Id="rId25" Type="http://schemas.openxmlformats.org/officeDocument/2006/relationships/hyperlink" Target="https://github.com/mmujtaba25/DSA-Lab2/commit/95302ebeab9bd7e7ac9ab50dcbb2ab18889c0892" TargetMode="External"/><Relationship Id="rId2" Type="http://schemas.openxmlformats.org/officeDocument/2006/relationships/styles" Target="styles.xml"/><Relationship Id="rId16" Type="http://schemas.openxmlformats.org/officeDocument/2006/relationships/image" Target="media/image7.png"/><Relationship Id="rId20" Type="http://schemas.openxmlformats.org/officeDocument/2006/relationships/hyperlink" Target="https://github.com/mmujtaba25/DSA-Lab2/commit/da6cce1b18a5746b91767e22b993613aefb6a4a0" TargetMode="External"/><Relationship Id="rId29" Type="http://schemas.openxmlformats.org/officeDocument/2006/relationships/footer" Target="footer2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image" Target="media/image3.png"/><Relationship Id="rId24" Type="http://schemas.openxmlformats.org/officeDocument/2006/relationships/image" Target="media/image13.png"/><Relationship Id="rId5" Type="http://schemas.openxmlformats.org/officeDocument/2006/relationships/footnotes" Target="footnotes.xml"/><Relationship Id="rId15" Type="http://schemas.openxmlformats.org/officeDocument/2006/relationships/image" Target="media/image6.png"/><Relationship Id="rId23" Type="http://schemas.openxmlformats.org/officeDocument/2006/relationships/hyperlink" Target="https://github.com/mmujtaba25/DSA-Lab2/blob/main/src/task4/string_reverse.cpp" TargetMode="External"/><Relationship Id="rId28" Type="http://schemas.openxmlformats.org/officeDocument/2006/relationships/footer" Target="footer1.xml"/><Relationship Id="rId10" Type="http://schemas.openxmlformats.org/officeDocument/2006/relationships/hyperlink" Target="https://github.com/mmujtaba25" TargetMode="External"/><Relationship Id="rId19" Type="http://schemas.openxmlformats.org/officeDocument/2006/relationships/image" Target="media/image10.png"/><Relationship Id="rId31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image" Target="media/image2.png"/><Relationship Id="rId14" Type="http://schemas.openxmlformats.org/officeDocument/2006/relationships/image" Target="media/image5.png"/><Relationship Id="rId22" Type="http://schemas.openxmlformats.org/officeDocument/2006/relationships/image" Target="media/image12.png"/><Relationship Id="rId27" Type="http://schemas.openxmlformats.org/officeDocument/2006/relationships/image" Target="media/image14.png"/><Relationship Id="rId30" Type="http://schemas.openxmlformats.org/officeDocument/2006/relationships/fontTable" Target="fontTable.xml"/></Relationships>
</file>

<file path=word/_rels/footer2.xml.rels><?xml version="1.0" encoding="UTF-8" standalone="yes"?>
<Relationships xmlns="http://schemas.openxmlformats.org/package/2006/relationships"><Relationship Id="rId1" Type="http://schemas.openxmlformats.org/officeDocument/2006/relationships/hyperlink" Target="mailto:mmujtaba.bese25seecs@seecs.edu.pk" TargetMode="External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/Users/obscure/Library/Group%20Containers/UBF8T346G9.Office/User%20Content.localized/Templates.localized/Lab%20Template.dotx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Lab Template.dotx</Template>
  <TotalTime>73</TotalTime>
  <Pages>10</Pages>
  <Words>271</Words>
  <Characters>1546</Characters>
  <Application>Microsoft Office Word</Application>
  <DocSecurity>0</DocSecurity>
  <Lines>12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1814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Obscure</dc:creator>
  <cp:keywords/>
  <dc:description/>
  <cp:lastModifiedBy>Muhammad Mujtaba</cp:lastModifiedBy>
  <cp:revision>122</cp:revision>
  <cp:lastPrinted>2026-09-11T10:58:00Z</cp:lastPrinted>
  <dcterms:created xsi:type="dcterms:W3CDTF">2026-09-11T09:44:00Z</dcterms:created>
  <dcterms:modified xsi:type="dcterms:W3CDTF">2026-09-21T08:44:00Z</dcterms:modified>
</cp:coreProperties>
</file>